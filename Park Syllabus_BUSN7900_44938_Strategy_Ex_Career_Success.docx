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1C0A" w14:textId="77777777" w:rsidR="00AA63C4" w:rsidRPr="006933D2" w:rsidRDefault="00AA63C4" w:rsidP="009566FE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ascii="Merriweather" w:eastAsia="Times New Roman" w:hAnsi="Merriweather" w:cs="MerriweatherLight"/>
          <w:b/>
          <w:bCs/>
        </w:rPr>
      </w:pPr>
    </w:p>
    <w:p w14:paraId="29068A45" w14:textId="16FEDE11" w:rsidR="005A4633" w:rsidRPr="006933D2" w:rsidRDefault="00164743" w:rsidP="009566FE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ascii="Merriweather" w:hAnsi="Merriweather" w:cs="MerriweatherLight"/>
          <w:b/>
          <w:bCs/>
          <w:lang w:eastAsia="ko-KR"/>
        </w:rPr>
      </w:pPr>
      <w:r w:rsidRPr="006933D2">
        <w:rPr>
          <w:rFonts w:ascii="Merriweather" w:eastAsia="Times New Roman" w:hAnsi="Merriweather" w:cs="MerriweatherLight"/>
          <w:b/>
          <w:bCs/>
        </w:rPr>
        <w:t>Syllabus</w:t>
      </w:r>
      <w:r w:rsidR="005A4633" w:rsidRPr="006933D2">
        <w:rPr>
          <w:rFonts w:ascii="Merriweather" w:hAnsi="Merriweather" w:cs="MerriweatherLight"/>
          <w:b/>
        </w:rPr>
        <w:t xml:space="preserve">: </w:t>
      </w:r>
      <w:r w:rsidR="006933D2">
        <w:rPr>
          <w:rFonts w:ascii="Merriweather" w:hAnsi="Merriweather" w:cs="MerriweatherLight" w:hint="eastAsia"/>
          <w:b/>
          <w:lang w:eastAsia="ko-KR"/>
        </w:rPr>
        <w:t xml:space="preserve">BUSN </w:t>
      </w:r>
      <w:r w:rsidR="003C2A62">
        <w:rPr>
          <w:rFonts w:ascii="Merriweather" w:hAnsi="Merriweather" w:cs="MerriweatherLight" w:hint="eastAsia"/>
          <w:b/>
          <w:lang w:eastAsia="ko-KR"/>
        </w:rPr>
        <w:t>79</w:t>
      </w:r>
      <w:r w:rsidR="002E055E">
        <w:rPr>
          <w:rFonts w:ascii="Merriweather" w:hAnsi="Merriweather" w:cs="MerriweatherLight"/>
          <w:b/>
          <w:lang w:eastAsia="ko-KR"/>
        </w:rPr>
        <w:t>00</w:t>
      </w:r>
      <w:r w:rsidR="003C2A62">
        <w:rPr>
          <w:rFonts w:ascii="Merriweather" w:hAnsi="Merriweather" w:cs="MerriweatherLight" w:hint="eastAsia"/>
          <w:b/>
          <w:lang w:eastAsia="ko-KR"/>
        </w:rPr>
        <w:t xml:space="preserve"> S</w:t>
      </w:r>
      <w:r w:rsidR="002E055E">
        <w:rPr>
          <w:rFonts w:ascii="Merriweather" w:hAnsi="Merriweather" w:cs="MerriweatherLight"/>
          <w:b/>
          <w:lang w:eastAsia="ko-KR"/>
        </w:rPr>
        <w:t>trategy Ex and Career Success</w:t>
      </w:r>
      <w:r w:rsidR="005A4633" w:rsidRPr="006933D2">
        <w:rPr>
          <w:rFonts w:ascii="Merriweather" w:hAnsi="Merriweather" w:cs="MerriweatherLight"/>
          <w:b/>
        </w:rPr>
        <w:br/>
      </w:r>
      <w:r w:rsidR="00741B5D" w:rsidRPr="006933D2">
        <w:rPr>
          <w:rFonts w:ascii="Merriweather" w:eastAsia="Times New Roman" w:hAnsi="Merriweather" w:cs="MerriweatherLight"/>
          <w:b/>
          <w:bCs/>
        </w:rPr>
        <w:t>Fall 202</w:t>
      </w:r>
      <w:r w:rsidR="00902A1F" w:rsidRPr="006933D2">
        <w:rPr>
          <w:rFonts w:ascii="Merriweather" w:hAnsi="Merriweather" w:cs="MerriweatherLight"/>
          <w:b/>
          <w:bCs/>
          <w:lang w:eastAsia="ko-KR"/>
        </w:rPr>
        <w:t>5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 xml:space="preserve">, </w:t>
      </w:r>
      <w:r w:rsidR="002E055E">
        <w:rPr>
          <w:rFonts w:ascii="Merriweather" w:hAnsi="Merriweather" w:cs="MerriweatherLight"/>
          <w:b/>
          <w:bCs/>
          <w:lang w:eastAsia="ko-KR"/>
        </w:rPr>
        <w:t>Tuesdays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 xml:space="preserve">, </w:t>
      </w:r>
      <w:r w:rsidR="003B572E">
        <w:rPr>
          <w:rFonts w:ascii="Merriweather" w:hAnsi="Merriweather" w:cs="MerriweatherLight"/>
          <w:b/>
          <w:bCs/>
          <w:lang w:eastAsia="ko-KR"/>
        </w:rPr>
        <w:t>11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>:</w:t>
      </w:r>
      <w:r w:rsidR="003B572E">
        <w:rPr>
          <w:rFonts w:ascii="Merriweather" w:hAnsi="Merriweather" w:cs="MerriweatherLight"/>
          <w:b/>
          <w:bCs/>
          <w:lang w:eastAsia="ko-KR"/>
        </w:rPr>
        <w:t>10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 xml:space="preserve"> </w:t>
      </w:r>
      <w:r w:rsidR="00CF5FEE">
        <w:rPr>
          <w:rFonts w:ascii="Merriweather" w:hAnsi="Merriweather" w:cs="MerriweatherLight"/>
          <w:b/>
          <w:bCs/>
          <w:lang w:eastAsia="ko-KR"/>
        </w:rPr>
        <w:t>a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 xml:space="preserve">.m. to </w:t>
      </w:r>
      <w:r w:rsidR="00CF5FEE">
        <w:rPr>
          <w:rFonts w:ascii="Merriweather" w:hAnsi="Merriweather" w:cs="MerriweatherLight"/>
          <w:b/>
          <w:bCs/>
          <w:lang w:eastAsia="ko-KR"/>
        </w:rPr>
        <w:t>1</w:t>
      </w:r>
      <w:r w:rsidR="003B572E">
        <w:rPr>
          <w:rFonts w:ascii="Merriweather" w:hAnsi="Merriweather" w:cs="MerriweatherLight"/>
          <w:b/>
          <w:bCs/>
          <w:lang w:eastAsia="ko-KR"/>
        </w:rPr>
        <w:t>2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>:</w:t>
      </w:r>
      <w:r w:rsidR="003B572E">
        <w:rPr>
          <w:rFonts w:ascii="Merriweather" w:hAnsi="Merriweather" w:cs="MerriweatherLight"/>
          <w:b/>
          <w:bCs/>
          <w:lang w:eastAsia="ko-KR"/>
        </w:rPr>
        <w:t>25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 xml:space="preserve"> </w:t>
      </w:r>
      <w:r w:rsidR="00CF5FEE">
        <w:rPr>
          <w:rFonts w:ascii="Merriweather" w:hAnsi="Merriweather" w:cs="MerriweatherLight"/>
          <w:b/>
          <w:bCs/>
          <w:lang w:eastAsia="ko-KR"/>
        </w:rPr>
        <w:t>a</w:t>
      </w:r>
      <w:r w:rsidR="006933D2">
        <w:rPr>
          <w:rFonts w:ascii="Merriweather" w:hAnsi="Merriweather" w:cs="MerriweatherLight" w:hint="eastAsia"/>
          <w:b/>
          <w:bCs/>
          <w:lang w:eastAsia="ko-KR"/>
        </w:rPr>
        <w:t xml:space="preserve">.m. / Correll Hall </w:t>
      </w:r>
      <w:r w:rsidR="00CF5FEE">
        <w:rPr>
          <w:rFonts w:ascii="Merriweather" w:hAnsi="Merriweather" w:cs="MerriweatherLight"/>
          <w:b/>
          <w:bCs/>
          <w:lang w:eastAsia="ko-KR"/>
        </w:rPr>
        <w:t>222</w:t>
      </w:r>
    </w:p>
    <w:p w14:paraId="7AF33C59" w14:textId="77777777" w:rsidR="00AA63C4" w:rsidRPr="006933D2" w:rsidRDefault="00AA63C4" w:rsidP="009566FE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ascii="Merriweather" w:eastAsia="Times New Roman" w:hAnsi="Merriweather" w:cs="MerriweatherLight"/>
          <w:bCs/>
        </w:rPr>
      </w:pPr>
    </w:p>
    <w:p w14:paraId="605F26E1" w14:textId="77777777" w:rsidR="005A4633" w:rsidRPr="006933D2" w:rsidRDefault="005A4633" w:rsidP="00B677C9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br/>
        <w:t>INSTRUCTOR</w:t>
      </w:r>
    </w:p>
    <w:p w14:paraId="3D636C04" w14:textId="77777777" w:rsidR="009566FE" w:rsidRPr="006933D2" w:rsidRDefault="009566FE" w:rsidP="009566FE">
      <w:pPr>
        <w:spacing w:after="0"/>
        <w:rPr>
          <w:rStyle w:val="Strong"/>
          <w:sz w:val="22"/>
          <w:szCs w:val="24"/>
        </w:rPr>
      </w:pPr>
      <w:r w:rsidRPr="006933D2">
        <w:rPr>
          <w:rStyle w:val="Strong"/>
          <w:sz w:val="22"/>
          <w:szCs w:val="24"/>
        </w:rPr>
        <w:t>Jiwon Park, MBA</w:t>
      </w:r>
    </w:p>
    <w:p w14:paraId="2A33ACF9" w14:textId="77777777" w:rsidR="00E46223" w:rsidRPr="006933D2" w:rsidRDefault="009566FE" w:rsidP="00DA6513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Terry College of Business, F</w:t>
      </w:r>
      <w:r w:rsidR="00F84898" w:rsidRPr="006933D2">
        <w:rPr>
          <w:rFonts w:ascii="Merriweather" w:hAnsi="Merriweather"/>
          <w:sz w:val="22"/>
          <w:szCs w:val="22"/>
        </w:rPr>
        <w:t>T</w:t>
      </w:r>
      <w:r w:rsidRPr="006933D2">
        <w:rPr>
          <w:rFonts w:ascii="Merriweather" w:hAnsi="Merriweather"/>
          <w:sz w:val="22"/>
          <w:szCs w:val="22"/>
        </w:rPr>
        <w:t xml:space="preserve"> MBA</w:t>
      </w:r>
      <w:r w:rsidR="00F84898" w:rsidRPr="006933D2">
        <w:rPr>
          <w:rFonts w:ascii="Merriweather" w:hAnsi="Merriweather"/>
          <w:sz w:val="22"/>
          <w:szCs w:val="22"/>
        </w:rPr>
        <w:t xml:space="preserve"> / MSBA</w:t>
      </w:r>
      <w:r w:rsidRPr="006933D2">
        <w:rPr>
          <w:rFonts w:ascii="Merriweather" w:hAnsi="Merriweather"/>
          <w:sz w:val="22"/>
          <w:szCs w:val="22"/>
        </w:rPr>
        <w:t xml:space="preserve"> Career Management Center</w:t>
      </w:r>
    </w:p>
    <w:p w14:paraId="76E7CDA3" w14:textId="347C0B20" w:rsidR="00164743" w:rsidRPr="006933D2" w:rsidRDefault="005A4633" w:rsidP="00C6313A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 xml:space="preserve">Email: </w:t>
      </w:r>
      <w:hyperlink r:id="rId10" w:history="1">
        <w:r w:rsidR="00164743" w:rsidRPr="006933D2">
          <w:rPr>
            <w:rStyle w:val="Hyperlink"/>
            <w:rFonts w:ascii="Merriweather" w:hAnsi="Merriweather"/>
            <w:sz w:val="22"/>
            <w:szCs w:val="22"/>
          </w:rPr>
          <w:t>jiwonpark@uga.edu</w:t>
        </w:r>
      </w:hyperlink>
    </w:p>
    <w:p w14:paraId="27824878" w14:textId="77777777" w:rsidR="00CD0D42" w:rsidRPr="006933D2" w:rsidRDefault="00164743" w:rsidP="00C6313A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Phone: 706-542-1913</w:t>
      </w:r>
      <w:r w:rsidR="005A4633" w:rsidRPr="006933D2">
        <w:rPr>
          <w:rFonts w:ascii="Merriweather" w:hAnsi="Merriweather"/>
          <w:sz w:val="22"/>
          <w:szCs w:val="22"/>
        </w:rPr>
        <w:br/>
        <w:t xml:space="preserve">Office: </w:t>
      </w:r>
      <w:r w:rsidR="009566FE" w:rsidRPr="006933D2">
        <w:rPr>
          <w:rFonts w:ascii="Merriweather" w:hAnsi="Merriweather"/>
          <w:sz w:val="22"/>
          <w:szCs w:val="22"/>
        </w:rPr>
        <w:t>Correll Hall 318F</w:t>
      </w:r>
    </w:p>
    <w:p w14:paraId="1B7F85EE" w14:textId="30587731" w:rsidR="009566FE" w:rsidRPr="006933D2" w:rsidRDefault="00CD0D42" w:rsidP="00C6313A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 xml:space="preserve">Virtual Office Hours </w:t>
      </w:r>
      <w:r w:rsidRPr="006933D2">
        <w:rPr>
          <w:rFonts w:ascii="Merriweather" w:hAnsi="Merriweather"/>
          <w:sz w:val="22"/>
          <w:szCs w:val="22"/>
          <w:lang w:eastAsia="ko-KR"/>
        </w:rPr>
        <w:t xml:space="preserve">can be schedule </w:t>
      </w:r>
      <w:hyperlink r:id="rId11" w:history="1">
        <w:r w:rsidRPr="006933D2">
          <w:rPr>
            <w:rStyle w:val="Hyperlink"/>
            <w:rFonts w:ascii="Merriweather" w:hAnsi="Merriweather"/>
            <w:sz w:val="22"/>
            <w:szCs w:val="22"/>
            <w:lang w:eastAsia="ko-KR"/>
          </w:rPr>
          <w:t>here</w:t>
        </w:r>
      </w:hyperlink>
      <w:r w:rsidRPr="006933D2">
        <w:rPr>
          <w:rFonts w:ascii="Merriweather" w:hAnsi="Merriweather"/>
          <w:sz w:val="22"/>
          <w:szCs w:val="22"/>
          <w:lang w:eastAsia="ko-KR"/>
        </w:rPr>
        <w:t>.</w:t>
      </w:r>
      <w:r w:rsidR="005A4633" w:rsidRPr="006933D2">
        <w:rPr>
          <w:rFonts w:ascii="Merriweather" w:hAnsi="Merriweather"/>
          <w:sz w:val="22"/>
          <w:szCs w:val="22"/>
        </w:rPr>
        <w:br/>
      </w:r>
    </w:p>
    <w:p w14:paraId="0641BB27" w14:textId="77777777" w:rsidR="005A4633" w:rsidRPr="006933D2" w:rsidRDefault="007E6A48" w:rsidP="00DA6513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>COURSE DESCRIPTION</w:t>
      </w:r>
    </w:p>
    <w:p w14:paraId="22B589C8" w14:textId="35CCE08D" w:rsidR="00DA6513" w:rsidRPr="006933D2" w:rsidRDefault="00B60DF9" w:rsidP="00DA6513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 xml:space="preserve">This course equips </w:t>
      </w:r>
      <w:r w:rsidRPr="006933D2">
        <w:rPr>
          <w:rFonts w:ascii="Merriweather" w:hAnsi="Merriweather"/>
          <w:sz w:val="22"/>
          <w:szCs w:val="22"/>
          <w:lang w:eastAsia="ko-KR"/>
        </w:rPr>
        <w:t xml:space="preserve">graduate business students </w:t>
      </w:r>
      <w:r w:rsidRPr="006933D2">
        <w:rPr>
          <w:rFonts w:ascii="Merriweather" w:eastAsia="Times New Roman" w:hAnsi="Merriweather"/>
          <w:sz w:val="22"/>
          <w:szCs w:val="22"/>
        </w:rPr>
        <w:t xml:space="preserve">with the skills to effectively communicate complex data insights through </w:t>
      </w:r>
      <w:r w:rsidR="0097099A">
        <w:rPr>
          <w:rFonts w:ascii="Merriweather" w:hAnsi="Merriweather" w:hint="eastAsia"/>
          <w:sz w:val="22"/>
          <w:szCs w:val="22"/>
          <w:lang w:eastAsia="ko-KR"/>
        </w:rPr>
        <w:t xml:space="preserve">structured framework, </w:t>
      </w:r>
      <w:r w:rsidRPr="006933D2">
        <w:rPr>
          <w:rFonts w:ascii="Merriweather" w:eastAsia="Times New Roman" w:hAnsi="Merriweather"/>
          <w:sz w:val="22"/>
          <w:szCs w:val="22"/>
        </w:rPr>
        <w:t>compelling visualizations and narratives. Students will learn the principles of data visualization, create informative graphs and charts and develop storytelling techniques to drive business decision-making.</w:t>
      </w:r>
    </w:p>
    <w:p w14:paraId="2973837E" w14:textId="77777777" w:rsidR="00B92C76" w:rsidRPr="006933D2" w:rsidRDefault="00B92C76" w:rsidP="00DA6513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>Course Objectives</w:t>
      </w:r>
    </w:p>
    <w:p w14:paraId="6D4AE171" w14:textId="184B8B63" w:rsidR="00A26CC7" w:rsidRDefault="009F16A9" w:rsidP="00B60DF9">
      <w:pPr>
        <w:pStyle w:val="Body"/>
        <w:numPr>
          <w:ilvl w:val="0"/>
          <w:numId w:val="13"/>
        </w:numPr>
        <w:rPr>
          <w:rFonts w:ascii="Merriweather" w:hAnsi="Merriweather"/>
          <w:sz w:val="22"/>
          <w:szCs w:val="22"/>
        </w:rPr>
      </w:pPr>
      <w:r w:rsidRPr="009F16A9">
        <w:rPr>
          <w:rFonts w:ascii="Merriweather" w:hAnsi="Merriweather"/>
          <w:sz w:val="22"/>
          <w:szCs w:val="22"/>
        </w:rPr>
        <w:t>Present himself/herself effectively in writing, in-person, and over video platforms.</w:t>
      </w:r>
    </w:p>
    <w:p w14:paraId="4F883757" w14:textId="4BA753E9" w:rsidR="00B60DF9" w:rsidRPr="006933D2" w:rsidRDefault="00B60DF9" w:rsidP="00B60DF9">
      <w:pPr>
        <w:pStyle w:val="Body"/>
        <w:numPr>
          <w:ilvl w:val="0"/>
          <w:numId w:val="13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Understand the fundamentals of data visualization and its importance in business communication.</w:t>
      </w:r>
    </w:p>
    <w:p w14:paraId="37BFD1C8" w14:textId="77777777" w:rsidR="00B60DF9" w:rsidRPr="006933D2" w:rsidRDefault="00B60DF9" w:rsidP="00B60DF9">
      <w:pPr>
        <w:pStyle w:val="Body"/>
        <w:numPr>
          <w:ilvl w:val="0"/>
          <w:numId w:val="13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Apply data visualization principles to create informative and engaging graphs and charts.</w:t>
      </w:r>
    </w:p>
    <w:p w14:paraId="54DFC2F1" w14:textId="77777777" w:rsidR="00B60DF9" w:rsidRPr="006933D2" w:rsidRDefault="00B60DF9" w:rsidP="00B60DF9">
      <w:pPr>
        <w:pStyle w:val="Body"/>
        <w:numPr>
          <w:ilvl w:val="0"/>
          <w:numId w:val="13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Develop storytelling skills to effectively communicate data insights to various stakeholders.</w:t>
      </w:r>
    </w:p>
    <w:p w14:paraId="274676DD" w14:textId="77777777" w:rsidR="00B60DF9" w:rsidRPr="006933D2" w:rsidRDefault="00B60DF9" w:rsidP="00B60DF9">
      <w:pPr>
        <w:pStyle w:val="Body"/>
        <w:numPr>
          <w:ilvl w:val="0"/>
          <w:numId w:val="13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Analyze and critique data visualizations for clarity, accuracy and impact.</w:t>
      </w:r>
    </w:p>
    <w:p w14:paraId="554AB18F" w14:textId="77777777" w:rsidR="00297902" w:rsidRPr="006933D2" w:rsidRDefault="00B60DF9" w:rsidP="00B60DF9">
      <w:pPr>
        <w:pStyle w:val="Body"/>
        <w:numPr>
          <w:ilvl w:val="0"/>
          <w:numId w:val="13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Apply data visualization and storytelling skills to real-world business problems.</w:t>
      </w:r>
    </w:p>
    <w:p w14:paraId="2D8A9A69" w14:textId="77777777" w:rsidR="003F79E3" w:rsidRPr="006933D2" w:rsidRDefault="003F79E3" w:rsidP="003F79E3">
      <w:pPr>
        <w:pStyle w:val="Body"/>
        <w:rPr>
          <w:rFonts w:ascii="Merriweather" w:hAnsi="Merriweather"/>
          <w:sz w:val="22"/>
          <w:szCs w:val="22"/>
        </w:rPr>
      </w:pPr>
    </w:p>
    <w:p w14:paraId="3952715B" w14:textId="77777777" w:rsidR="005A4633" w:rsidRPr="006933D2" w:rsidRDefault="00B92C76" w:rsidP="00DA6513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>Key Topics</w:t>
      </w:r>
    </w:p>
    <w:p w14:paraId="2AD38747" w14:textId="77777777" w:rsidR="00B60DF9" w:rsidRPr="006933D2" w:rsidRDefault="00B60DF9" w:rsidP="00941BCE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  <w:lang w:eastAsia="ko-KR"/>
        </w:rPr>
        <w:t>What are the key concepts and terminology used in data visualization?</w:t>
      </w:r>
    </w:p>
    <w:p w14:paraId="389FC3B6" w14:textId="77777777" w:rsidR="00164743" w:rsidRPr="006933D2" w:rsidRDefault="00164743" w:rsidP="00164743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>What are the core principles of storytelling in a business context?</w:t>
      </w:r>
    </w:p>
    <w:p w14:paraId="11414194" w14:textId="77777777" w:rsidR="00164743" w:rsidRPr="006933D2" w:rsidRDefault="00164743" w:rsidP="00164743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lastRenderedPageBreak/>
        <w:t>What strategies are effective for communicating insights and recommendations?</w:t>
      </w:r>
    </w:p>
    <w:p w14:paraId="188030BF" w14:textId="77777777" w:rsidR="00164743" w:rsidRPr="006933D2" w:rsidRDefault="00164743" w:rsidP="00164743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>How can data be used to craft a compelling narrative?</w:t>
      </w:r>
    </w:p>
    <w:p w14:paraId="0FF972C2" w14:textId="77777777" w:rsidR="00B60DF9" w:rsidRPr="006933D2" w:rsidRDefault="00B60DF9" w:rsidP="00B60DF9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>What visualization techniques are best suited for different data types?</w:t>
      </w:r>
    </w:p>
    <w:p w14:paraId="5F40C116" w14:textId="77777777" w:rsidR="00164743" w:rsidRPr="006933D2" w:rsidRDefault="00164743" w:rsidP="00164743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>How can interactive and dynamic visualizations enhance data storytelling?</w:t>
      </w:r>
    </w:p>
    <w:p w14:paraId="6D2DA5FE" w14:textId="77777777" w:rsidR="00B60DF9" w:rsidRPr="006933D2" w:rsidRDefault="00B60DF9" w:rsidP="00B60DF9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>What chart types are most effective for different data stories?</w:t>
      </w:r>
    </w:p>
    <w:p w14:paraId="0B45FBA3" w14:textId="77777777" w:rsidR="00B60DF9" w:rsidRPr="006933D2" w:rsidRDefault="00B60DF9" w:rsidP="00B60DF9">
      <w:pPr>
        <w:pStyle w:val="Body"/>
        <w:numPr>
          <w:ilvl w:val="0"/>
          <w:numId w:val="14"/>
        </w:numPr>
        <w:rPr>
          <w:rFonts w:ascii="Merriweather" w:eastAsia="Times New Roman" w:hAnsi="Merriweather"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>What are the best practices for visualization design?</w:t>
      </w:r>
    </w:p>
    <w:p w14:paraId="28A55F9E" w14:textId="77777777" w:rsidR="00F57BDF" w:rsidRPr="006933D2" w:rsidRDefault="00B60DF9" w:rsidP="00B60DF9">
      <w:pPr>
        <w:pStyle w:val="Body"/>
        <w:numPr>
          <w:ilvl w:val="0"/>
          <w:numId w:val="14"/>
        </w:numPr>
        <w:rPr>
          <w:rFonts w:ascii="Merriweather" w:hAnsi="Merriweather"/>
          <w:b/>
          <w:sz w:val="22"/>
          <w:szCs w:val="22"/>
        </w:rPr>
      </w:pPr>
      <w:r w:rsidRPr="006933D2">
        <w:rPr>
          <w:rFonts w:ascii="Merriweather" w:eastAsia="Times New Roman" w:hAnsi="Merriweather"/>
          <w:sz w:val="22"/>
          <w:szCs w:val="22"/>
        </w:rPr>
        <w:t>What criteria should be used to evaluate and provide feedback on data visualizations?</w:t>
      </w:r>
    </w:p>
    <w:p w14:paraId="3D6EA9B6" w14:textId="77777777" w:rsidR="006933D2" w:rsidRDefault="006933D2" w:rsidP="006933D2">
      <w:pPr>
        <w:pStyle w:val="Body"/>
        <w:rPr>
          <w:rFonts w:ascii="Merriweather" w:hAnsi="Merriweather"/>
          <w:sz w:val="22"/>
          <w:szCs w:val="22"/>
          <w:lang w:eastAsia="ko-KR"/>
        </w:rPr>
      </w:pPr>
    </w:p>
    <w:p w14:paraId="3E7C4AEB" w14:textId="77777777" w:rsidR="00B60DF9" w:rsidRPr="006933D2" w:rsidRDefault="00B60DF9" w:rsidP="00B60DF9">
      <w:pPr>
        <w:pStyle w:val="Heading1"/>
        <w:rPr>
          <w:rFonts w:eastAsia="Malgun Gothic"/>
          <w:sz w:val="22"/>
          <w:szCs w:val="36"/>
          <w:lang w:eastAsia="ko-KR"/>
        </w:rPr>
      </w:pPr>
      <w:r w:rsidRPr="006933D2">
        <w:rPr>
          <w:rFonts w:eastAsia="Malgun Gothic"/>
          <w:sz w:val="22"/>
          <w:szCs w:val="36"/>
          <w:lang w:eastAsia="ko-KR"/>
        </w:rPr>
        <w:t>Course Outline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8"/>
        <w:gridCol w:w="5130"/>
        <w:gridCol w:w="2721"/>
      </w:tblGrid>
      <w:tr w:rsidR="00B60DF9" w:rsidRPr="006933D2" w14:paraId="5BBF22C0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4152F5D5" w14:textId="31801F04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Week #</w:t>
            </w:r>
            <w:r w:rsidR="00A9419C"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 / Date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26ADCBC4" w14:textId="77777777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Topic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746EDA71" w14:textId="29BA985C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Assessment</w:t>
            </w:r>
            <w:r w:rsidR="006933D2">
              <w:rPr>
                <w:rFonts w:ascii="Merriweather" w:hAnsi="Merriweather" w:hint="eastAsia"/>
                <w:sz w:val="22"/>
                <w:szCs w:val="22"/>
                <w:lang w:eastAsia="ko-KR"/>
              </w:rPr>
              <w:t>s Due</w:t>
            </w:r>
          </w:p>
        </w:tc>
      </w:tr>
      <w:tr w:rsidR="00B60DF9" w:rsidRPr="006933D2" w14:paraId="563CBF59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4EA509C6" w14:textId="2B6188C5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1</w:t>
            </w:r>
            <w:r w:rsidR="006933D2"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 w:rsidR="006933D2">
              <w:rPr>
                <w:rFonts w:ascii="Merriweather" w:hAnsi="Merriweather" w:hint="eastAsia"/>
                <w:sz w:val="22"/>
                <w:szCs w:val="22"/>
                <w:lang w:eastAsia="ko-KR"/>
              </w:rPr>
              <w:t>Aug</w:t>
            </w:r>
            <w:r w:rsidR="00737BA0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. </w:t>
            </w:r>
            <w:r w:rsidR="0082394D">
              <w:rPr>
                <w:rFonts w:ascii="Merriweather" w:hAnsi="Merriweather"/>
                <w:sz w:val="22"/>
                <w:szCs w:val="22"/>
                <w:lang w:eastAsia="ko-KR"/>
              </w:rPr>
              <w:t>19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2C74CB98" w14:textId="3CAA3BD3" w:rsidR="00B60DF9" w:rsidRPr="006933D2" w:rsidRDefault="00387E96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Review of Course Objectives, </w:t>
            </w:r>
            <w:r w:rsidR="005D67D0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Course </w:t>
            </w:r>
            <w:r w:rsidR="008F5015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Logistics, </w:t>
            </w:r>
            <w:r w:rsidR="005D67D0">
              <w:rPr>
                <w:rFonts w:ascii="Merriweather" w:hAnsi="Merriweather" w:hint="eastAsia"/>
                <w:sz w:val="22"/>
                <w:szCs w:val="22"/>
                <w:lang w:eastAsia="ko-KR"/>
              </w:rPr>
              <w:t>Identifying Accomplishments and Competencies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7B357D2" w14:textId="77777777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</w:p>
        </w:tc>
      </w:tr>
      <w:tr w:rsidR="005715C1" w:rsidRPr="006933D2" w14:paraId="568C93BF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3814C98A" w14:textId="76330C12" w:rsidR="005715C1" w:rsidRPr="006933D2" w:rsidRDefault="00A42E25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2 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Aug</w:t>
            </w:r>
            <w:r w:rsidR="00737BA0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. 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>26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10848063" w14:textId="51296E51" w:rsidR="005715C1" w:rsidRPr="006933D2" w:rsidRDefault="00A42E25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>CareerOS</w:t>
            </w:r>
            <w:proofErr w:type="spellEnd"/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Onboarding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463E13DB" w14:textId="77777777" w:rsidR="005715C1" w:rsidRPr="006933D2" w:rsidRDefault="005715C1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</w:p>
        </w:tc>
      </w:tr>
      <w:tr w:rsidR="005715C1" w:rsidRPr="006933D2" w14:paraId="24F0F354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1D5D51D6" w14:textId="225DB0CD" w:rsidR="005715C1" w:rsidRPr="006933D2" w:rsidRDefault="0067665F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3 </w:t>
            </w:r>
            <w:r w:rsidR="00737BA0"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Sep</w:t>
            </w:r>
            <w:r w:rsidR="00737BA0">
              <w:rPr>
                <w:rFonts w:ascii="Merriweather" w:hAnsi="Merriweather" w:hint="eastAsia"/>
                <w:sz w:val="22"/>
                <w:szCs w:val="22"/>
                <w:lang w:eastAsia="ko-KR"/>
              </w:rPr>
              <w:t>. 2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2019500B" w14:textId="1D32E87F" w:rsidR="005715C1" w:rsidRPr="006933D2" w:rsidRDefault="00D914AF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>Big 3 Interview Questions</w:t>
            </w:r>
            <w:r w:rsidR="00FE1B4E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/ 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br/>
            </w:r>
            <w:r w:rsidR="00A42E25" w:rsidRPr="006933D2">
              <w:rPr>
                <w:rFonts w:ascii="Merriweather" w:hAnsi="Merriweather"/>
                <w:sz w:val="22"/>
                <w:szCs w:val="22"/>
                <w:lang w:eastAsia="ko-KR"/>
              </w:rPr>
              <w:t>Introduction to Data Storytelling</w:t>
            </w:r>
            <w:r w:rsidR="00A42E25">
              <w:rPr>
                <w:rFonts w:ascii="Merriweather" w:hAnsi="Merriweather"/>
                <w:sz w:val="22"/>
                <w:szCs w:val="22"/>
                <w:lang w:eastAsia="ko-KR"/>
              </w:rPr>
              <w:br/>
            </w:r>
            <w:r w:rsidR="00A42E25" w:rsidRPr="006933D2">
              <w:rPr>
                <w:rFonts w:ascii="Merriweather" w:hAnsi="Merriweather"/>
                <w:sz w:val="22"/>
                <w:szCs w:val="22"/>
                <w:lang w:eastAsia="ko-KR"/>
              </w:rPr>
              <w:t>&amp; Its Impact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06206C8C" w14:textId="77777777" w:rsidR="005715C1" w:rsidRPr="006933D2" w:rsidRDefault="005715C1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</w:p>
        </w:tc>
      </w:tr>
      <w:tr w:rsidR="00B60DF9" w:rsidRPr="006933D2" w14:paraId="063DE6EE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73858BAD" w14:textId="17CA1C04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2</w:t>
            </w:r>
            <w:r w:rsidR="006933D2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- </w:t>
            </w:r>
            <w:r w:rsidR="00737BA0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Sep. </w:t>
            </w:r>
            <w:r w:rsidR="0058490C">
              <w:rPr>
                <w:rFonts w:ascii="Merriweather" w:hAnsi="Merriweather" w:hint="eastAsia"/>
                <w:sz w:val="22"/>
                <w:szCs w:val="22"/>
                <w:lang w:eastAsia="ko-KR"/>
              </w:rPr>
              <w:t>9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654C5D96" w14:textId="6361C97B" w:rsidR="00164743" w:rsidRPr="006933D2" w:rsidRDefault="00C51D72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>
              <w:rPr>
                <w:rFonts w:ascii="Merriweather" w:hAnsi="Merriweather"/>
                <w:sz w:val="22"/>
                <w:szCs w:val="22"/>
                <w:lang w:eastAsia="ko-KR"/>
              </w:rPr>
              <w:t>Data Project Interview Questions /</w:t>
            </w:r>
            <w:r w:rsidR="00FE1B4E">
              <w:rPr>
                <w:rFonts w:ascii="Merriweather" w:hAnsi="Merriweather"/>
                <w:sz w:val="22"/>
                <w:szCs w:val="22"/>
                <w:lang w:eastAsia="ko-KR"/>
              </w:rPr>
              <w:br/>
            </w:r>
            <w:r w:rsidR="00164743" w:rsidRPr="006933D2">
              <w:rPr>
                <w:rFonts w:ascii="Merriweather" w:hAnsi="Merriweather"/>
                <w:sz w:val="22"/>
                <w:szCs w:val="22"/>
                <w:lang w:eastAsia="ko-KR"/>
              </w:rPr>
              <w:t>Understanding Audience</w:t>
            </w:r>
            <w:r w:rsidR="00A9419C"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 and Context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3DAF3981" w14:textId="4C74BBFF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Quiz</w:t>
            </w:r>
          </w:p>
        </w:tc>
      </w:tr>
      <w:tr w:rsidR="00B60DF9" w:rsidRPr="006933D2" w14:paraId="6CFCCD84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0FD0DC81" w14:textId="6AD5267E" w:rsidR="00B60DF9" w:rsidRPr="006933D2" w:rsidRDefault="00B60DF9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3</w:t>
            </w:r>
            <w:r w:rsidR="006933D2"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 w:rsidR="006933D2"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</w:t>
            </w:r>
            <w:r w:rsidR="0058490C">
              <w:rPr>
                <w:rFonts w:ascii="Merriweather" w:hAnsi="Merriweather" w:hint="eastAsia"/>
                <w:sz w:val="22"/>
                <w:szCs w:val="22"/>
                <w:lang w:eastAsia="ko-KR"/>
              </w:rPr>
              <w:t>Sep.16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5AA80280" w14:textId="032656C2" w:rsidR="00B60DF9" w:rsidRPr="006933D2" w:rsidRDefault="00A9419C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Framing the Problem &amp;</w:t>
            </w:r>
            <w:r w:rsidR="00E80481">
              <w:rPr>
                <w:rFonts w:ascii="Merriweather" w:hAnsi="Merriweather"/>
                <w:sz w:val="22"/>
                <w:szCs w:val="22"/>
                <w:lang w:eastAsia="ko-KR"/>
              </w:rPr>
              <w:br/>
            </w: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Constructing the Story Framework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7A74C6D5" w14:textId="10AD4B8C" w:rsidR="00B60DF9" w:rsidRPr="006933D2" w:rsidRDefault="00FB2891" w:rsidP="00E80481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Quiz</w:t>
            </w:r>
          </w:p>
        </w:tc>
      </w:tr>
      <w:tr w:rsidR="00254CAE" w:rsidRPr="006933D2" w14:paraId="15247C62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39652FC6" w14:textId="64B0090D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5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Sep.30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79E68B47" w14:textId="10FA049D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Foundational Data Visualization Principles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C7A2685" w14:textId="63000A61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Quiz</w:t>
            </w:r>
          </w:p>
        </w:tc>
      </w:tr>
      <w:tr w:rsidR="00254CAE" w:rsidRPr="006933D2" w14:paraId="4C7B966B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33C47AB1" w14:textId="5D9B1380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6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Oct. 14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13A3AFE5" w14:textId="1C72E1FB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Choosing Effective Visuals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br/>
            </w: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&amp; Guiding Attention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099FA4A2" w14:textId="137FA697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Quiz</w:t>
            </w:r>
          </w:p>
        </w:tc>
      </w:tr>
      <w:tr w:rsidR="00254CAE" w:rsidRPr="006933D2" w14:paraId="67D22920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3C467039" w14:textId="621CD29A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7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Oct. 21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754BFD04" w14:textId="7E206A13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Developing Compelling Narratives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br/>
            </w: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&amp; Active Headlines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7F367923" w14:textId="2117417E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Quiz</w:t>
            </w:r>
          </w:p>
        </w:tc>
      </w:tr>
      <w:tr w:rsidR="00254CAE" w:rsidRPr="006933D2" w14:paraId="3987699F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0480A2BF" w14:textId="4A10EBB1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8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Oct. 28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55F01F00" w14:textId="549E797D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Designing Effective Tables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br/>
            </w: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&amp; Visual Reports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77E223E1" w14:textId="1B35632D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Lab – Infographic</w:t>
            </w:r>
          </w:p>
        </w:tc>
      </w:tr>
      <w:tr w:rsidR="00254CAE" w:rsidRPr="006933D2" w14:paraId="2D8D1D41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1AEBCE68" w14:textId="4A565A87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9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Nov. 4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635A36DC" w14:textId="01D0621A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Practical Application: Storytelling &amp; Visualization in Excel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6F76FEA" w14:textId="0CE4A769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Lab – Excel Dashboard</w:t>
            </w:r>
          </w:p>
        </w:tc>
      </w:tr>
      <w:tr w:rsidR="00254CAE" w:rsidRPr="006933D2" w14:paraId="60D82658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19A817C3" w14:textId="214D3617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lastRenderedPageBreak/>
              <w:t>10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Nov. 11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60A462D0" w14:textId="25F235FA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Building &amp; Delivering Persuasive Presentations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D6FB0A3" w14:textId="490AEB66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Lab – Presentation</w:t>
            </w:r>
          </w:p>
        </w:tc>
      </w:tr>
      <w:tr w:rsidR="00254CAE" w:rsidRPr="006933D2" w14:paraId="21A447D8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5F43E299" w14:textId="2A26323E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1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>1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Nov. 18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4A58DF3F" w14:textId="1914D973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Interactive Data Storytelling: Dashboards with </w:t>
            </w:r>
            <w:proofErr w:type="spellStart"/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PowerBI</w:t>
            </w:r>
            <w:proofErr w:type="spellEnd"/>
          </w:p>
        </w:tc>
        <w:tc>
          <w:tcPr>
            <w:tcW w:w="2721" w:type="dxa"/>
            <w:shd w:val="clear" w:color="auto" w:fill="auto"/>
            <w:vAlign w:val="center"/>
          </w:tcPr>
          <w:p w14:paraId="4E7961A8" w14:textId="0E37B4A5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Lab – </w:t>
            </w:r>
            <w:proofErr w:type="spellStart"/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PowerBI</w:t>
            </w:r>
            <w:proofErr w:type="spellEnd"/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 Dashboard</w:t>
            </w:r>
          </w:p>
        </w:tc>
      </w:tr>
      <w:tr w:rsidR="00254CAE" w:rsidRPr="006933D2" w14:paraId="7A3DF97C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12C7A446" w14:textId="638CA07B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>1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>2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Dec. 2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0FF5CA14" w14:textId="6C1F7E74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Final 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 Presentation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- 1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63562107" w14:textId="77777777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</w:p>
        </w:tc>
      </w:tr>
      <w:tr w:rsidR="00254CAE" w:rsidRPr="006933D2" w14:paraId="24A599AB" w14:textId="77777777" w:rsidTr="00E80481">
        <w:trPr>
          <w:trHeight w:val="720"/>
        </w:trPr>
        <w:tc>
          <w:tcPr>
            <w:tcW w:w="1638" w:type="dxa"/>
            <w:shd w:val="clear" w:color="auto" w:fill="auto"/>
            <w:vAlign w:val="center"/>
          </w:tcPr>
          <w:p w14:paraId="3235F774" w14:textId="2AD525E4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13 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Dec. 9</w:t>
            </w:r>
          </w:p>
        </w:tc>
        <w:tc>
          <w:tcPr>
            <w:tcW w:w="5130" w:type="dxa"/>
            <w:shd w:val="clear" w:color="auto" w:fill="auto"/>
            <w:vAlign w:val="center"/>
          </w:tcPr>
          <w:p w14:paraId="5B62D855" w14:textId="4F766495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Final </w:t>
            </w:r>
            <w:r>
              <w:rPr>
                <w:rFonts w:ascii="Merriweather" w:hAnsi="Merriweather"/>
                <w:sz w:val="22"/>
                <w:szCs w:val="22"/>
                <w:lang w:eastAsia="ko-KR"/>
              </w:rPr>
              <w:t>–</w:t>
            </w:r>
            <w:r w:rsidRPr="006933D2">
              <w:rPr>
                <w:rFonts w:ascii="Merriweather" w:hAnsi="Merriweather"/>
                <w:sz w:val="22"/>
                <w:szCs w:val="22"/>
                <w:lang w:eastAsia="ko-KR"/>
              </w:rPr>
              <w:t xml:space="preserve"> Presentation</w:t>
            </w:r>
            <w:r>
              <w:rPr>
                <w:rFonts w:ascii="Merriweather" w:hAnsi="Merriweather" w:hint="eastAsia"/>
                <w:sz w:val="22"/>
                <w:szCs w:val="22"/>
                <w:lang w:eastAsia="ko-KR"/>
              </w:rPr>
              <w:t xml:space="preserve"> - 2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7A1221BF" w14:textId="77777777" w:rsidR="00254CAE" w:rsidRPr="006933D2" w:rsidRDefault="00254CAE" w:rsidP="00254CAE">
            <w:pPr>
              <w:pStyle w:val="Body"/>
              <w:jc w:val="center"/>
              <w:rPr>
                <w:rFonts w:ascii="Merriweather" w:hAnsi="Merriweather"/>
                <w:sz w:val="22"/>
                <w:szCs w:val="22"/>
                <w:lang w:eastAsia="ko-KR"/>
              </w:rPr>
            </w:pPr>
          </w:p>
        </w:tc>
      </w:tr>
    </w:tbl>
    <w:p w14:paraId="08F635C3" w14:textId="77777777" w:rsidR="00B60DF9" w:rsidRPr="006933D2" w:rsidRDefault="00B60DF9" w:rsidP="00B60DF9">
      <w:pPr>
        <w:pStyle w:val="Body"/>
        <w:rPr>
          <w:rFonts w:ascii="Merriweather" w:hAnsi="Merriweather"/>
          <w:sz w:val="22"/>
          <w:szCs w:val="22"/>
          <w:lang w:eastAsia="ko-KR"/>
        </w:rPr>
      </w:pPr>
    </w:p>
    <w:p w14:paraId="7F8323EC" w14:textId="77777777" w:rsidR="00CD0D42" w:rsidRPr="006933D2" w:rsidRDefault="00CD0D42" w:rsidP="00B60DF9">
      <w:pPr>
        <w:pStyle w:val="Body"/>
        <w:rPr>
          <w:rFonts w:ascii="Merriweather" w:hAnsi="Merriweather"/>
          <w:sz w:val="22"/>
          <w:szCs w:val="22"/>
          <w:lang w:eastAsia="ko-KR"/>
        </w:rPr>
      </w:pPr>
    </w:p>
    <w:p w14:paraId="337842DE" w14:textId="3C595228" w:rsidR="00CD0D42" w:rsidRPr="006933D2" w:rsidRDefault="00CD0D42" w:rsidP="00100884">
      <w:pPr>
        <w:pStyle w:val="Heading1"/>
        <w:rPr>
          <w:sz w:val="22"/>
          <w:szCs w:val="36"/>
          <w:lang w:eastAsia="ko-KR"/>
        </w:rPr>
      </w:pPr>
      <w:r w:rsidRPr="006933D2">
        <w:rPr>
          <w:sz w:val="22"/>
          <w:szCs w:val="36"/>
          <w:lang w:eastAsia="ko-KR"/>
        </w:rPr>
        <w:t>Recommended Reading</w:t>
      </w:r>
    </w:p>
    <w:p w14:paraId="07F37993" w14:textId="2A51A993" w:rsidR="00100884" w:rsidRPr="006933D2" w:rsidRDefault="00100884" w:rsidP="00F15D52">
      <w:pPr>
        <w:pStyle w:val="Body"/>
        <w:numPr>
          <w:ilvl w:val="0"/>
          <w:numId w:val="19"/>
        </w:numPr>
        <w:rPr>
          <w:rFonts w:ascii="Merriweather" w:hAnsi="Merriweather"/>
          <w:sz w:val="22"/>
          <w:szCs w:val="22"/>
          <w:lang w:eastAsia="ko-KR"/>
        </w:rPr>
      </w:pPr>
      <w:r w:rsidRPr="007B1181">
        <w:rPr>
          <w:rFonts w:ascii="Merriweather" w:hAnsi="Merriweather"/>
          <w:b/>
          <w:bCs/>
          <w:sz w:val="22"/>
          <w:szCs w:val="22"/>
          <w:lang w:eastAsia="ko-KR"/>
        </w:rPr>
        <w:t>Show me the Numbers: Designing Tables and Graphs to Enlighten</w:t>
      </w:r>
      <w:r w:rsidR="006933D2" w:rsidRPr="006933D2">
        <w:rPr>
          <w:rFonts w:ascii="Merriweather" w:hAnsi="Merriweather"/>
          <w:sz w:val="22"/>
          <w:szCs w:val="22"/>
          <w:lang w:eastAsia="ko-KR"/>
        </w:rPr>
        <w:t xml:space="preserve"> </w:t>
      </w:r>
      <w:r w:rsidRPr="006933D2">
        <w:rPr>
          <w:rFonts w:ascii="Merriweather" w:hAnsi="Merriweather"/>
          <w:sz w:val="22"/>
          <w:szCs w:val="22"/>
          <w:lang w:eastAsia="ko-KR"/>
        </w:rPr>
        <w:t>by Stephen Few</w:t>
      </w:r>
    </w:p>
    <w:p w14:paraId="5ACF74DC" w14:textId="0158B14D" w:rsidR="00100884" w:rsidRPr="006933D2" w:rsidRDefault="00100884" w:rsidP="0007227C">
      <w:pPr>
        <w:pStyle w:val="Body"/>
        <w:numPr>
          <w:ilvl w:val="0"/>
          <w:numId w:val="19"/>
        </w:numPr>
        <w:rPr>
          <w:rFonts w:ascii="Merriweather" w:hAnsi="Merriweather"/>
          <w:sz w:val="22"/>
          <w:szCs w:val="22"/>
          <w:lang w:eastAsia="ko-KR"/>
        </w:rPr>
      </w:pPr>
      <w:r w:rsidRPr="007B1181">
        <w:rPr>
          <w:rFonts w:ascii="Merriweather" w:hAnsi="Merriweather"/>
          <w:b/>
          <w:bCs/>
          <w:sz w:val="22"/>
          <w:szCs w:val="22"/>
          <w:lang w:eastAsia="ko-KR"/>
        </w:rPr>
        <w:t>Storytelling with Data</w:t>
      </w:r>
      <w:r w:rsidR="006933D2" w:rsidRPr="006933D2">
        <w:rPr>
          <w:rFonts w:ascii="Merriweather" w:hAnsi="Merriweather"/>
          <w:sz w:val="22"/>
          <w:szCs w:val="22"/>
          <w:lang w:eastAsia="ko-KR"/>
        </w:rPr>
        <w:t xml:space="preserve"> </w:t>
      </w:r>
      <w:r w:rsidRPr="006933D2">
        <w:rPr>
          <w:rFonts w:ascii="Merriweather" w:hAnsi="Merriweather"/>
          <w:sz w:val="22"/>
          <w:szCs w:val="22"/>
          <w:lang w:eastAsia="ko-KR"/>
        </w:rPr>
        <w:t xml:space="preserve">by Cole Nussbaumer </w:t>
      </w:r>
      <w:proofErr w:type="spellStart"/>
      <w:r w:rsidRPr="006933D2">
        <w:rPr>
          <w:rFonts w:ascii="Merriweather" w:hAnsi="Merriweather"/>
          <w:sz w:val="22"/>
          <w:szCs w:val="22"/>
          <w:lang w:eastAsia="ko-KR"/>
        </w:rPr>
        <w:t>Knaflic</w:t>
      </w:r>
      <w:proofErr w:type="spellEnd"/>
    </w:p>
    <w:p w14:paraId="778DA9EE" w14:textId="4418F77E" w:rsidR="00100884" w:rsidRPr="006933D2" w:rsidRDefault="00100884" w:rsidP="006933D2">
      <w:pPr>
        <w:pStyle w:val="Body"/>
        <w:numPr>
          <w:ilvl w:val="0"/>
          <w:numId w:val="19"/>
        </w:numPr>
        <w:rPr>
          <w:rFonts w:ascii="Merriweather" w:hAnsi="Merriweather"/>
          <w:sz w:val="22"/>
          <w:szCs w:val="22"/>
          <w:lang w:eastAsia="ko-KR"/>
        </w:rPr>
      </w:pPr>
      <w:r w:rsidRPr="007B1181">
        <w:rPr>
          <w:rFonts w:ascii="Merriweather" w:hAnsi="Merriweather"/>
          <w:b/>
          <w:bCs/>
          <w:sz w:val="22"/>
          <w:szCs w:val="22"/>
          <w:lang w:eastAsia="ko-KR"/>
        </w:rPr>
        <w:t>Better Data Visualizations</w:t>
      </w:r>
      <w:r w:rsidR="006933D2" w:rsidRPr="006933D2">
        <w:rPr>
          <w:rFonts w:ascii="Merriweather" w:hAnsi="Merriweather"/>
          <w:sz w:val="22"/>
          <w:szCs w:val="22"/>
          <w:lang w:eastAsia="ko-KR"/>
        </w:rPr>
        <w:t xml:space="preserve"> by Jonathan </w:t>
      </w:r>
      <w:proofErr w:type="spellStart"/>
      <w:r w:rsidR="006933D2" w:rsidRPr="006933D2">
        <w:rPr>
          <w:rFonts w:ascii="Merriweather" w:hAnsi="Merriweather"/>
          <w:sz w:val="22"/>
          <w:szCs w:val="22"/>
          <w:lang w:eastAsia="ko-KR"/>
        </w:rPr>
        <w:t>Schwabish</w:t>
      </w:r>
      <w:proofErr w:type="spellEnd"/>
    </w:p>
    <w:p w14:paraId="1660029E" w14:textId="77777777" w:rsidR="00CD0D42" w:rsidRPr="006933D2" w:rsidRDefault="00CD0D42" w:rsidP="00B60DF9">
      <w:pPr>
        <w:pStyle w:val="Body"/>
        <w:rPr>
          <w:rFonts w:ascii="Merriweather" w:hAnsi="Merriweather"/>
          <w:sz w:val="22"/>
          <w:szCs w:val="22"/>
          <w:lang w:eastAsia="ko-KR"/>
        </w:rPr>
      </w:pPr>
    </w:p>
    <w:p w14:paraId="68793BA0" w14:textId="77777777" w:rsidR="00CA43E8" w:rsidRPr="006933D2" w:rsidRDefault="00CA43E8" w:rsidP="00CA43E8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>ASSIGNMENTS &amp; GRADING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A43E8" w:rsidRPr="006933D2" w14:paraId="27A53CEA" w14:textId="77777777" w:rsidTr="009B277B">
        <w:tc>
          <w:tcPr>
            <w:tcW w:w="4788" w:type="dxa"/>
            <w:shd w:val="clear" w:color="auto" w:fill="auto"/>
          </w:tcPr>
          <w:p w14:paraId="0DF15566" w14:textId="77777777" w:rsidR="00CA43E8" w:rsidRPr="006933D2" w:rsidRDefault="00B60DF9" w:rsidP="009B277B">
            <w:pPr>
              <w:spacing w:after="0"/>
              <w:rPr>
                <w:rFonts w:ascii="Merriweather" w:hAnsi="Merriweather" w:cs="MerriweatherLight"/>
                <w:b/>
                <w:lang w:eastAsia="ko-KR"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 xml:space="preserve">Data Visualization </w:t>
            </w:r>
            <w:r w:rsidR="00CA43E8" w:rsidRPr="006933D2">
              <w:rPr>
                <w:rFonts w:ascii="Merriweather" w:hAnsi="Merriweather" w:cs="MerriweatherLight"/>
                <w:b/>
              </w:rPr>
              <w:t>Lab</w:t>
            </w:r>
            <w:r w:rsidRPr="006933D2">
              <w:rPr>
                <w:rFonts w:ascii="Merriweather" w:hAnsi="Merriweather" w:cs="MerriweatherLight"/>
                <w:b/>
                <w:lang w:eastAsia="ko-KR"/>
              </w:rPr>
              <w:t>s</w:t>
            </w:r>
          </w:p>
        </w:tc>
        <w:tc>
          <w:tcPr>
            <w:tcW w:w="4788" w:type="dxa"/>
            <w:shd w:val="clear" w:color="auto" w:fill="auto"/>
          </w:tcPr>
          <w:p w14:paraId="7E65EF96" w14:textId="77777777" w:rsidR="00CA43E8" w:rsidRPr="006933D2" w:rsidRDefault="00CA43E8" w:rsidP="009B277B">
            <w:pPr>
              <w:spacing w:after="0"/>
              <w:rPr>
                <w:rFonts w:ascii="Merriweather" w:hAnsi="Merriweather" w:cs="MerriweatherLight"/>
                <w:b/>
              </w:rPr>
            </w:pPr>
          </w:p>
        </w:tc>
      </w:tr>
      <w:tr w:rsidR="00CA43E8" w:rsidRPr="006933D2" w14:paraId="2E510C8D" w14:textId="77777777" w:rsidTr="009B277B">
        <w:tc>
          <w:tcPr>
            <w:tcW w:w="4788" w:type="dxa"/>
            <w:shd w:val="clear" w:color="auto" w:fill="auto"/>
          </w:tcPr>
          <w:p w14:paraId="091E9462" w14:textId="77777777" w:rsidR="00CA43E8" w:rsidRPr="006933D2" w:rsidRDefault="00B60DF9" w:rsidP="009B277B">
            <w:pPr>
              <w:spacing w:after="0"/>
              <w:ind w:left="288"/>
              <w:rPr>
                <w:rFonts w:ascii="Merriweather" w:hAnsi="Merriweather" w:cs="MerriweatherLight"/>
                <w:lang w:eastAsia="ko-KR"/>
              </w:rPr>
            </w:pPr>
            <w:r w:rsidRPr="006933D2">
              <w:rPr>
                <w:rFonts w:ascii="Merriweather" w:hAnsi="Merriweather" w:cs="MerriweatherLight"/>
                <w:lang w:eastAsia="ko-KR"/>
              </w:rPr>
              <w:t>Presentation</w:t>
            </w:r>
          </w:p>
        </w:tc>
        <w:tc>
          <w:tcPr>
            <w:tcW w:w="4788" w:type="dxa"/>
            <w:shd w:val="clear" w:color="auto" w:fill="auto"/>
          </w:tcPr>
          <w:p w14:paraId="752F2FFE" w14:textId="77777777" w:rsidR="00CA43E8" w:rsidRPr="006933D2" w:rsidRDefault="00B60DF9" w:rsidP="009B277B">
            <w:pPr>
              <w:spacing w:after="0"/>
              <w:rPr>
                <w:rFonts w:ascii="Merriweather" w:hAnsi="Merriweather" w:cs="MerriweatherLight"/>
                <w:b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>10</w:t>
            </w:r>
            <w:r w:rsidR="00CA43E8" w:rsidRPr="006933D2">
              <w:rPr>
                <w:rFonts w:ascii="Merriweather" w:hAnsi="Merriweather" w:cs="MerriweatherLight"/>
                <w:b/>
              </w:rPr>
              <w:t>%</w:t>
            </w:r>
          </w:p>
        </w:tc>
      </w:tr>
      <w:tr w:rsidR="00CA43E8" w:rsidRPr="006933D2" w14:paraId="1416C8D5" w14:textId="77777777" w:rsidTr="009B277B">
        <w:tc>
          <w:tcPr>
            <w:tcW w:w="4788" w:type="dxa"/>
            <w:shd w:val="clear" w:color="auto" w:fill="auto"/>
          </w:tcPr>
          <w:p w14:paraId="765B38A3" w14:textId="77777777" w:rsidR="00CA43E8" w:rsidRPr="006933D2" w:rsidRDefault="00B60DF9" w:rsidP="009B277B">
            <w:pPr>
              <w:spacing w:after="0"/>
              <w:ind w:left="288"/>
              <w:rPr>
                <w:rFonts w:ascii="Merriweather" w:hAnsi="Merriweather" w:cs="MerriweatherLight"/>
                <w:lang w:eastAsia="ko-KR"/>
              </w:rPr>
            </w:pPr>
            <w:r w:rsidRPr="006933D2">
              <w:rPr>
                <w:rFonts w:ascii="Merriweather" w:hAnsi="Merriweather" w:cs="MerriweatherLight"/>
                <w:lang w:eastAsia="ko-KR"/>
              </w:rPr>
              <w:t>Dashboard</w:t>
            </w:r>
          </w:p>
        </w:tc>
        <w:tc>
          <w:tcPr>
            <w:tcW w:w="4788" w:type="dxa"/>
            <w:shd w:val="clear" w:color="auto" w:fill="auto"/>
          </w:tcPr>
          <w:p w14:paraId="2498C6FE" w14:textId="77777777" w:rsidR="00CA43E8" w:rsidRPr="006933D2" w:rsidRDefault="00B60DF9" w:rsidP="009B277B">
            <w:pPr>
              <w:spacing w:after="0"/>
              <w:rPr>
                <w:rFonts w:ascii="Merriweather" w:hAnsi="Merriweather" w:cs="MerriweatherLight"/>
                <w:b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>10</w:t>
            </w:r>
            <w:r w:rsidR="00CA43E8" w:rsidRPr="006933D2">
              <w:rPr>
                <w:rFonts w:ascii="Merriweather" w:hAnsi="Merriweather" w:cs="MerriweatherLight"/>
                <w:b/>
              </w:rPr>
              <w:t>%</w:t>
            </w:r>
          </w:p>
        </w:tc>
      </w:tr>
      <w:tr w:rsidR="00CA43E8" w:rsidRPr="006933D2" w14:paraId="6E8D32CD" w14:textId="77777777" w:rsidTr="009B277B">
        <w:tc>
          <w:tcPr>
            <w:tcW w:w="4788" w:type="dxa"/>
            <w:shd w:val="clear" w:color="auto" w:fill="auto"/>
          </w:tcPr>
          <w:p w14:paraId="49233C97" w14:textId="77777777" w:rsidR="00CA43E8" w:rsidRPr="006933D2" w:rsidRDefault="00B60DF9" w:rsidP="009B277B">
            <w:pPr>
              <w:spacing w:after="0"/>
              <w:ind w:left="288"/>
              <w:rPr>
                <w:rFonts w:ascii="Merriweather" w:hAnsi="Merriweather" w:cs="MerriweatherLight"/>
                <w:lang w:eastAsia="ko-KR"/>
              </w:rPr>
            </w:pPr>
            <w:r w:rsidRPr="006933D2">
              <w:rPr>
                <w:rFonts w:ascii="Merriweather" w:hAnsi="Merriweather" w:cs="MerriweatherLight"/>
                <w:lang w:eastAsia="ko-KR"/>
              </w:rPr>
              <w:t>Infographic</w:t>
            </w:r>
          </w:p>
        </w:tc>
        <w:tc>
          <w:tcPr>
            <w:tcW w:w="4788" w:type="dxa"/>
            <w:shd w:val="clear" w:color="auto" w:fill="auto"/>
          </w:tcPr>
          <w:p w14:paraId="67D842F2" w14:textId="77777777" w:rsidR="00CA43E8" w:rsidRPr="006933D2" w:rsidRDefault="00B60DF9" w:rsidP="009B277B">
            <w:pPr>
              <w:spacing w:after="0"/>
              <w:rPr>
                <w:rFonts w:ascii="Merriweather" w:hAnsi="Merriweather" w:cs="MerriweatherLight"/>
                <w:b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>10</w:t>
            </w:r>
            <w:r w:rsidR="00CA43E8" w:rsidRPr="006933D2">
              <w:rPr>
                <w:rFonts w:ascii="Merriweather" w:hAnsi="Merriweather" w:cs="MerriweatherLight"/>
                <w:b/>
              </w:rPr>
              <w:t>%</w:t>
            </w:r>
          </w:p>
        </w:tc>
      </w:tr>
      <w:tr w:rsidR="00533AB1" w:rsidRPr="006933D2" w14:paraId="00307371" w14:textId="77777777" w:rsidTr="009B277B">
        <w:tc>
          <w:tcPr>
            <w:tcW w:w="4788" w:type="dxa"/>
            <w:shd w:val="clear" w:color="auto" w:fill="auto"/>
          </w:tcPr>
          <w:p w14:paraId="39E2CA19" w14:textId="77777777" w:rsidR="00533AB1" w:rsidRPr="006933D2" w:rsidRDefault="00533AB1" w:rsidP="009B277B">
            <w:pPr>
              <w:spacing w:after="0"/>
              <w:ind w:left="288"/>
              <w:rPr>
                <w:rFonts w:ascii="Merriweather" w:hAnsi="Merriweather" w:cs="MerriweatherLight"/>
                <w:lang w:eastAsia="ko-KR"/>
              </w:rPr>
            </w:pPr>
            <w:r w:rsidRPr="006933D2">
              <w:rPr>
                <w:rFonts w:ascii="Merriweather" w:hAnsi="Merriweather" w:cs="MerriweatherLight"/>
                <w:lang w:eastAsia="ko-KR"/>
              </w:rPr>
              <w:t>Data Analysis Reporting</w:t>
            </w:r>
          </w:p>
        </w:tc>
        <w:tc>
          <w:tcPr>
            <w:tcW w:w="4788" w:type="dxa"/>
            <w:shd w:val="clear" w:color="auto" w:fill="auto"/>
          </w:tcPr>
          <w:p w14:paraId="4C700303" w14:textId="77777777" w:rsidR="00533AB1" w:rsidRPr="006933D2" w:rsidRDefault="00533AB1" w:rsidP="009B277B">
            <w:pPr>
              <w:spacing w:after="0"/>
              <w:rPr>
                <w:rFonts w:ascii="Merriweather" w:hAnsi="Merriweather" w:cs="MerriweatherLight"/>
                <w:b/>
                <w:lang w:eastAsia="ko-KR"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>10%</w:t>
            </w:r>
          </w:p>
        </w:tc>
      </w:tr>
      <w:tr w:rsidR="00CA43E8" w:rsidRPr="006933D2" w14:paraId="5510079B" w14:textId="77777777" w:rsidTr="009B277B">
        <w:tc>
          <w:tcPr>
            <w:tcW w:w="4788" w:type="dxa"/>
            <w:shd w:val="clear" w:color="auto" w:fill="auto"/>
          </w:tcPr>
          <w:p w14:paraId="5DC9785C" w14:textId="3D5C6F4F" w:rsidR="00CA43E8" w:rsidRPr="006933D2" w:rsidRDefault="00CA43E8" w:rsidP="009B277B">
            <w:pPr>
              <w:spacing w:after="0"/>
              <w:rPr>
                <w:rFonts w:ascii="Merriweather" w:hAnsi="Merriweather" w:cs="MerriweatherLight"/>
                <w:b/>
              </w:rPr>
            </w:pPr>
            <w:r w:rsidRPr="006933D2">
              <w:rPr>
                <w:rFonts w:ascii="Merriweather" w:hAnsi="Merriweather" w:cs="MerriweatherLight"/>
                <w:b/>
              </w:rPr>
              <w:t>Quiz</w:t>
            </w:r>
          </w:p>
        </w:tc>
        <w:tc>
          <w:tcPr>
            <w:tcW w:w="4788" w:type="dxa"/>
            <w:shd w:val="clear" w:color="auto" w:fill="auto"/>
          </w:tcPr>
          <w:p w14:paraId="151B581D" w14:textId="3C2F6546" w:rsidR="00CA43E8" w:rsidRPr="006933D2" w:rsidRDefault="007F7711" w:rsidP="009B277B">
            <w:pPr>
              <w:spacing w:after="0"/>
              <w:rPr>
                <w:rFonts w:ascii="Merriweather" w:hAnsi="Merriweather" w:cs="MerriweatherLight"/>
                <w:b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>3</w:t>
            </w:r>
            <w:r w:rsidR="00B60DF9" w:rsidRPr="006933D2">
              <w:rPr>
                <w:rFonts w:ascii="Merriweather" w:hAnsi="Merriweather" w:cs="MerriweatherLight"/>
                <w:b/>
                <w:lang w:eastAsia="ko-KR"/>
              </w:rPr>
              <w:t>0</w:t>
            </w:r>
            <w:r w:rsidR="002673E7" w:rsidRPr="006933D2">
              <w:rPr>
                <w:rFonts w:ascii="Merriweather" w:hAnsi="Merriweather" w:cs="MerriweatherLight"/>
                <w:b/>
              </w:rPr>
              <w:t>%</w:t>
            </w:r>
          </w:p>
        </w:tc>
      </w:tr>
      <w:tr w:rsidR="00B60DF9" w:rsidRPr="006933D2" w14:paraId="1367B165" w14:textId="77777777" w:rsidTr="009B277B">
        <w:tc>
          <w:tcPr>
            <w:tcW w:w="4788" w:type="dxa"/>
            <w:shd w:val="clear" w:color="auto" w:fill="auto"/>
          </w:tcPr>
          <w:p w14:paraId="6300B28D" w14:textId="2FD02504" w:rsidR="00B60DF9" w:rsidRPr="006933D2" w:rsidRDefault="007F7711" w:rsidP="009B277B">
            <w:pPr>
              <w:spacing w:after="0"/>
              <w:rPr>
                <w:rFonts w:ascii="Merriweather" w:hAnsi="Merriweather" w:cs="MerriweatherLight"/>
                <w:b/>
                <w:lang w:eastAsia="ko-KR"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>Presentation</w:t>
            </w:r>
          </w:p>
        </w:tc>
        <w:tc>
          <w:tcPr>
            <w:tcW w:w="4788" w:type="dxa"/>
            <w:shd w:val="clear" w:color="auto" w:fill="auto"/>
          </w:tcPr>
          <w:p w14:paraId="2CCEC4FC" w14:textId="00AB0E9E" w:rsidR="00B60DF9" w:rsidRPr="006933D2" w:rsidRDefault="007F7711" w:rsidP="009B277B">
            <w:pPr>
              <w:spacing w:after="0"/>
              <w:rPr>
                <w:rFonts w:ascii="Merriweather" w:hAnsi="Merriweather" w:cs="MerriweatherLight"/>
                <w:b/>
                <w:lang w:eastAsia="ko-KR"/>
              </w:rPr>
            </w:pPr>
            <w:r w:rsidRPr="006933D2">
              <w:rPr>
                <w:rFonts w:ascii="Merriweather" w:hAnsi="Merriweather" w:cs="MerriweatherLight"/>
                <w:b/>
                <w:lang w:eastAsia="ko-KR"/>
              </w:rPr>
              <w:t>3</w:t>
            </w:r>
            <w:r w:rsidR="00B60DF9" w:rsidRPr="006933D2">
              <w:rPr>
                <w:rFonts w:ascii="Merriweather" w:hAnsi="Merriweather" w:cs="MerriweatherLight"/>
                <w:b/>
                <w:lang w:eastAsia="ko-KR"/>
              </w:rPr>
              <w:t>0%</w:t>
            </w:r>
          </w:p>
        </w:tc>
      </w:tr>
    </w:tbl>
    <w:p w14:paraId="0C0D2BDD" w14:textId="77777777" w:rsidR="00B739A6" w:rsidRPr="006933D2" w:rsidRDefault="00B739A6" w:rsidP="00CD0D42">
      <w:pPr>
        <w:pStyle w:val="Body"/>
        <w:rPr>
          <w:rFonts w:ascii="Merriweather" w:hAnsi="Merriweather"/>
          <w:sz w:val="22"/>
          <w:szCs w:val="22"/>
        </w:rPr>
      </w:pPr>
    </w:p>
    <w:p w14:paraId="6B24F83B" w14:textId="77777777" w:rsidR="00E80481" w:rsidRDefault="006933D2" w:rsidP="004B1AC5">
      <w:pPr>
        <w:pStyle w:val="Body"/>
        <w:numPr>
          <w:ilvl w:val="0"/>
          <w:numId w:val="20"/>
        </w:numPr>
        <w:rPr>
          <w:rFonts w:ascii="Merriweather" w:hAnsi="Merriweather"/>
          <w:sz w:val="22"/>
          <w:szCs w:val="22"/>
        </w:rPr>
      </w:pPr>
      <w:r w:rsidRPr="00E80481">
        <w:rPr>
          <w:rFonts w:ascii="Merriweather" w:hAnsi="Merriweather"/>
          <w:b/>
          <w:bCs/>
          <w:sz w:val="22"/>
          <w:szCs w:val="22"/>
          <w:lang w:eastAsia="ko-KR"/>
        </w:rPr>
        <w:t>Data Visualization L</w:t>
      </w:r>
      <w:r w:rsidR="00CD0D42" w:rsidRPr="00E80481">
        <w:rPr>
          <w:rFonts w:ascii="Merriweather" w:hAnsi="Merriweather"/>
          <w:b/>
          <w:bCs/>
          <w:sz w:val="22"/>
          <w:szCs w:val="22"/>
        </w:rPr>
        <w:t>ab</w:t>
      </w:r>
      <w:r w:rsidRPr="00E80481">
        <w:rPr>
          <w:rFonts w:ascii="Merriweather" w:hAnsi="Merriweather"/>
          <w:b/>
          <w:bCs/>
          <w:sz w:val="22"/>
          <w:szCs w:val="22"/>
          <w:lang w:eastAsia="ko-KR"/>
        </w:rPr>
        <w:t>s</w:t>
      </w:r>
      <w:r w:rsidR="00CD0D42" w:rsidRPr="00E80481">
        <w:rPr>
          <w:rFonts w:ascii="Merriweather" w:hAnsi="Merriweather"/>
          <w:sz w:val="22"/>
          <w:szCs w:val="22"/>
        </w:rPr>
        <w:t xml:space="preserve">: </w:t>
      </w:r>
      <w:r w:rsidR="00E80481" w:rsidRPr="00E80481">
        <w:rPr>
          <w:rFonts w:ascii="Merriweather" w:hAnsi="Merriweather"/>
          <w:sz w:val="22"/>
          <w:szCs w:val="22"/>
        </w:rPr>
        <w:t xml:space="preserve">Students will build data visualizations during course lab hours. After each lab, students will submit the files via </w:t>
      </w:r>
      <w:proofErr w:type="spellStart"/>
      <w:r w:rsidR="00E80481" w:rsidRPr="00E80481">
        <w:rPr>
          <w:rFonts w:ascii="Merriweather" w:hAnsi="Merriweather"/>
          <w:sz w:val="22"/>
          <w:szCs w:val="22"/>
        </w:rPr>
        <w:t>eLC</w:t>
      </w:r>
      <w:proofErr w:type="spellEnd"/>
    </w:p>
    <w:p w14:paraId="7D8ACB51" w14:textId="02835B8B" w:rsidR="00CD0D42" w:rsidRPr="00E80481" w:rsidRDefault="006933D2" w:rsidP="004B1AC5">
      <w:pPr>
        <w:pStyle w:val="Body"/>
        <w:numPr>
          <w:ilvl w:val="0"/>
          <w:numId w:val="20"/>
        </w:numPr>
        <w:rPr>
          <w:rFonts w:ascii="Merriweather" w:hAnsi="Merriweather"/>
          <w:sz w:val="22"/>
          <w:szCs w:val="22"/>
        </w:rPr>
      </w:pPr>
      <w:r w:rsidRPr="00E80481">
        <w:rPr>
          <w:rFonts w:ascii="Merriweather" w:hAnsi="Merriweather"/>
          <w:b/>
          <w:bCs/>
          <w:sz w:val="22"/>
          <w:szCs w:val="22"/>
          <w:lang w:eastAsia="ko-KR"/>
        </w:rPr>
        <w:t>Q</w:t>
      </w:r>
      <w:r w:rsidR="00CD0D42" w:rsidRPr="00E80481">
        <w:rPr>
          <w:rFonts w:ascii="Merriweather" w:hAnsi="Merriweather"/>
          <w:b/>
          <w:bCs/>
          <w:sz w:val="22"/>
          <w:szCs w:val="22"/>
        </w:rPr>
        <w:t>uiz</w:t>
      </w:r>
      <w:r w:rsidR="00CD0D42" w:rsidRPr="00E80481">
        <w:rPr>
          <w:rFonts w:ascii="Merriweather" w:hAnsi="Merriweather"/>
          <w:sz w:val="22"/>
          <w:szCs w:val="22"/>
        </w:rPr>
        <w:t xml:space="preserve">: </w:t>
      </w:r>
      <w:r w:rsidR="00E80481" w:rsidRPr="00E80481">
        <w:rPr>
          <w:rFonts w:ascii="Merriweather" w:hAnsi="Merriweather"/>
          <w:sz w:val="22"/>
          <w:szCs w:val="22"/>
        </w:rPr>
        <w:t>Each student will complete a short multiple-choice quiz after each topic.</w:t>
      </w:r>
    </w:p>
    <w:p w14:paraId="39F4D037" w14:textId="6C4FDD51" w:rsidR="00CD0D42" w:rsidRPr="006933D2" w:rsidRDefault="006933D2" w:rsidP="006933D2">
      <w:pPr>
        <w:pStyle w:val="Body"/>
        <w:numPr>
          <w:ilvl w:val="0"/>
          <w:numId w:val="20"/>
        </w:numPr>
        <w:rPr>
          <w:rFonts w:ascii="Merriweather" w:hAnsi="Merriweather"/>
          <w:sz w:val="24"/>
          <w:szCs w:val="24"/>
        </w:rPr>
      </w:pPr>
      <w:r w:rsidRPr="003C2A62">
        <w:rPr>
          <w:rFonts w:ascii="Merriweather" w:hAnsi="Merriweather"/>
          <w:b/>
          <w:bCs/>
          <w:sz w:val="22"/>
          <w:szCs w:val="22"/>
          <w:lang w:eastAsia="ko-KR"/>
        </w:rPr>
        <w:t>Presentation</w:t>
      </w:r>
      <w:r w:rsidR="00CD0D42" w:rsidRPr="006933D2">
        <w:rPr>
          <w:rFonts w:ascii="Merriweather" w:hAnsi="Merriweather"/>
          <w:sz w:val="22"/>
          <w:szCs w:val="22"/>
        </w:rPr>
        <w:t xml:space="preserve">: </w:t>
      </w:r>
      <w:r w:rsidR="00E80481" w:rsidRPr="00E80481">
        <w:rPr>
          <w:rFonts w:ascii="Merriweather" w:hAnsi="Merriweather"/>
          <w:sz w:val="22"/>
          <w:szCs w:val="22"/>
        </w:rPr>
        <w:t xml:space="preserve">Each </w:t>
      </w:r>
      <w:r w:rsidR="00114B5B">
        <w:rPr>
          <w:rFonts w:ascii="Merriweather" w:hAnsi="Merriweather"/>
          <w:sz w:val="22"/>
          <w:szCs w:val="22"/>
        </w:rPr>
        <w:t xml:space="preserve">team </w:t>
      </w:r>
      <w:r w:rsidR="00E80481" w:rsidRPr="00E80481">
        <w:rPr>
          <w:rFonts w:ascii="Merriweather" w:hAnsi="Merriweather"/>
          <w:sz w:val="22"/>
          <w:szCs w:val="22"/>
        </w:rPr>
        <w:t>will present to the class on a topic of their choice for 5 to 7 minutes.</w:t>
      </w:r>
    </w:p>
    <w:p w14:paraId="7F1E7674" w14:textId="77777777" w:rsidR="00CD0D42" w:rsidRPr="006933D2" w:rsidRDefault="00CD0D42" w:rsidP="00B60DF9">
      <w:pPr>
        <w:spacing w:after="0"/>
        <w:rPr>
          <w:rFonts w:ascii="Merriweather" w:hAnsi="Merriweather" w:cs="MerriweatherLight"/>
        </w:rPr>
      </w:pPr>
    </w:p>
    <w:p w14:paraId="170837CF" w14:textId="77777777" w:rsidR="00CD0D42" w:rsidRPr="006933D2" w:rsidRDefault="00CD0D42" w:rsidP="00CD0D42">
      <w:pPr>
        <w:pStyle w:val="Heading1"/>
        <w:rPr>
          <w:sz w:val="22"/>
          <w:szCs w:val="36"/>
        </w:rPr>
      </w:pPr>
      <w:bookmarkStart w:id="0" w:name="_Hlk97562670"/>
      <w:r w:rsidRPr="006933D2">
        <w:rPr>
          <w:sz w:val="22"/>
          <w:szCs w:val="36"/>
        </w:rPr>
        <w:t>Grading Scale</w:t>
      </w:r>
    </w:p>
    <w:p w14:paraId="3151CD14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t>A</w:t>
      </w:r>
      <w:r w:rsidRPr="006933D2">
        <w:rPr>
          <w:rFonts w:ascii="Merriweather" w:hAnsi="Merriweather" w:cs="MerriweatherLight"/>
        </w:rPr>
        <w:tab/>
        <w:t>93.00 and above</w:t>
      </w:r>
    </w:p>
    <w:p w14:paraId="2A3539AE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t>A-</w:t>
      </w:r>
      <w:r w:rsidRPr="006933D2">
        <w:rPr>
          <w:rFonts w:ascii="Merriweather" w:hAnsi="Merriweather" w:cs="MerriweatherLight"/>
        </w:rPr>
        <w:tab/>
        <w:t xml:space="preserve">92.99-90.00  </w:t>
      </w:r>
    </w:p>
    <w:p w14:paraId="56F291A4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t>B+</w:t>
      </w:r>
      <w:r w:rsidRPr="006933D2">
        <w:rPr>
          <w:rFonts w:ascii="Merriweather" w:hAnsi="Merriweather" w:cs="MerriweatherLight"/>
        </w:rPr>
        <w:tab/>
        <w:t>89.99-87.00</w:t>
      </w:r>
    </w:p>
    <w:p w14:paraId="32CA1AB8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lastRenderedPageBreak/>
        <w:t xml:space="preserve">B </w:t>
      </w:r>
      <w:r w:rsidRPr="006933D2">
        <w:rPr>
          <w:rFonts w:ascii="Merriweather" w:hAnsi="Merriweather" w:cs="MerriweatherLight"/>
        </w:rPr>
        <w:tab/>
        <w:t xml:space="preserve">86.99-84.00 </w:t>
      </w:r>
    </w:p>
    <w:p w14:paraId="0E6FCC07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t>B-</w:t>
      </w:r>
      <w:r w:rsidRPr="006933D2">
        <w:rPr>
          <w:rFonts w:ascii="Merriweather" w:hAnsi="Merriweather" w:cs="MerriweatherLight"/>
        </w:rPr>
        <w:tab/>
        <w:t>83.99-80.00</w:t>
      </w:r>
    </w:p>
    <w:p w14:paraId="71F2F172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t>C</w:t>
      </w:r>
      <w:r w:rsidRPr="006933D2">
        <w:rPr>
          <w:rFonts w:ascii="Merriweather" w:hAnsi="Merriweather" w:cs="MerriweatherLight"/>
        </w:rPr>
        <w:tab/>
        <w:t>70.00-79.99</w:t>
      </w:r>
    </w:p>
    <w:p w14:paraId="10259881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t>D</w:t>
      </w:r>
      <w:r w:rsidRPr="006933D2">
        <w:rPr>
          <w:rFonts w:ascii="Merriweather" w:hAnsi="Merriweather" w:cs="MerriweatherLight"/>
        </w:rPr>
        <w:tab/>
        <w:t>60.00-69.99</w:t>
      </w:r>
    </w:p>
    <w:p w14:paraId="0D584A88" w14:textId="77777777" w:rsidR="00CD0D42" w:rsidRPr="006933D2" w:rsidRDefault="00CD0D42" w:rsidP="00CD0D42">
      <w:pPr>
        <w:spacing w:after="0"/>
        <w:ind w:left="720"/>
        <w:rPr>
          <w:rFonts w:ascii="Merriweather" w:hAnsi="Merriweather" w:cs="MerriweatherLight"/>
        </w:rPr>
      </w:pPr>
      <w:r w:rsidRPr="006933D2">
        <w:rPr>
          <w:rFonts w:ascii="Merriweather" w:hAnsi="Merriweather" w:cs="MerriweatherLight"/>
        </w:rPr>
        <w:t>F</w:t>
      </w:r>
      <w:r w:rsidRPr="006933D2">
        <w:rPr>
          <w:rFonts w:ascii="Merriweather" w:hAnsi="Merriweather" w:cs="MerriweatherLight"/>
        </w:rPr>
        <w:tab/>
        <w:t>59.99 and below</w:t>
      </w:r>
    </w:p>
    <w:bookmarkEnd w:id="0"/>
    <w:p w14:paraId="0F3009B1" w14:textId="77777777" w:rsidR="00CD0D42" w:rsidRPr="006933D2" w:rsidRDefault="00CD0D42" w:rsidP="00CD0D42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>ATTENDANCE POLICY</w:t>
      </w:r>
    </w:p>
    <w:p w14:paraId="0EDD77B6" w14:textId="628E776B" w:rsidR="00CD0D42" w:rsidRPr="00746C99" w:rsidRDefault="00CD0D42" w:rsidP="00B60DF9">
      <w:pPr>
        <w:spacing w:after="0"/>
        <w:rPr>
          <w:rFonts w:ascii="Merriweather" w:eastAsia="Times New Roman" w:hAnsi="Merriweather" w:cs="MerriweatherLight"/>
        </w:rPr>
      </w:pPr>
      <w:bookmarkStart w:id="1" w:name="_Hlk92461952"/>
      <w:r w:rsidRPr="006933D2">
        <w:rPr>
          <w:rFonts w:ascii="Merriweather" w:eastAsia="Times New Roman" w:hAnsi="Merriweather" w:cs="MerriweatherLight"/>
        </w:rPr>
        <w:t xml:space="preserve">In-class attendance is required. </w:t>
      </w:r>
      <w:bookmarkEnd w:id="1"/>
      <w:r w:rsidRPr="006933D2">
        <w:rPr>
          <w:rFonts w:ascii="Merriweather" w:eastAsia="Times New Roman" w:hAnsi="Merriweather" w:cs="MerriweatherLight"/>
        </w:rPr>
        <w:t>Attendance will be tracked and recorded in every class through attendance sheet or quiz participation.</w:t>
      </w:r>
    </w:p>
    <w:p w14:paraId="5C2BCA99" w14:textId="77777777" w:rsidR="00CD0D42" w:rsidRPr="006933D2" w:rsidRDefault="00CD0D42" w:rsidP="00B60DF9">
      <w:pPr>
        <w:spacing w:after="0"/>
        <w:rPr>
          <w:rFonts w:ascii="Merriweather" w:hAnsi="Merriweather" w:cs="MerriweatherLight"/>
        </w:rPr>
      </w:pPr>
    </w:p>
    <w:p w14:paraId="73B7F2F7" w14:textId="77777777" w:rsidR="00CD0D42" w:rsidRPr="006933D2" w:rsidRDefault="00CD0D42" w:rsidP="00CD0D42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>CHANGES TO THE SYLLABUS</w:t>
      </w:r>
    </w:p>
    <w:p w14:paraId="72F0D1C2" w14:textId="77777777" w:rsidR="00CD0D42" w:rsidRPr="006933D2" w:rsidRDefault="00CD0D42" w:rsidP="00CD0D42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The course syllabus is a general plan for the course; deviations announced to the class schedule by the instructor may be necessary.</w:t>
      </w:r>
    </w:p>
    <w:p w14:paraId="2CB34056" w14:textId="77777777" w:rsidR="00CD0D42" w:rsidRPr="006933D2" w:rsidRDefault="00CD0D42" w:rsidP="00B60DF9">
      <w:pPr>
        <w:spacing w:after="0"/>
        <w:rPr>
          <w:rFonts w:ascii="Merriweather" w:hAnsi="Merriweather" w:cs="MerriweatherLight"/>
        </w:rPr>
      </w:pPr>
    </w:p>
    <w:p w14:paraId="5E251BCD" w14:textId="352C449D" w:rsidR="007F7711" w:rsidRPr="006933D2" w:rsidRDefault="007F7711" w:rsidP="001C5AF3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 xml:space="preserve">UGA Student Honor Code: </w:t>
      </w:r>
    </w:p>
    <w:p w14:paraId="50A86FC6" w14:textId="77777777" w:rsidR="007F7711" w:rsidRPr="006933D2" w:rsidRDefault="007F7711" w:rsidP="001C5AF3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“I will be academically honest in all of my academic work and will not tolerate academic dishonesty of others." A Culture of Honesty, the University's policy and procedures for handling cases of suspected dishonesty, can be found at honesty.uga.edu.</w:t>
      </w:r>
    </w:p>
    <w:p w14:paraId="175FF665" w14:textId="77777777" w:rsidR="001C5AF3" w:rsidRPr="006933D2" w:rsidRDefault="001C5AF3" w:rsidP="001C5AF3">
      <w:pPr>
        <w:pStyle w:val="Body"/>
        <w:rPr>
          <w:rFonts w:ascii="Merriweather" w:hAnsi="Merriweather"/>
          <w:sz w:val="22"/>
          <w:szCs w:val="22"/>
        </w:rPr>
      </w:pPr>
    </w:p>
    <w:p w14:paraId="66F6194B" w14:textId="5766A1F4" w:rsidR="007F7711" w:rsidRPr="006933D2" w:rsidRDefault="007F7711" w:rsidP="001C5AF3">
      <w:pPr>
        <w:pStyle w:val="Heading1"/>
        <w:rPr>
          <w:sz w:val="22"/>
          <w:szCs w:val="36"/>
        </w:rPr>
      </w:pPr>
      <w:r w:rsidRPr="006933D2">
        <w:rPr>
          <w:sz w:val="22"/>
          <w:szCs w:val="36"/>
        </w:rPr>
        <w:t>UGA Well-being Resources:</w:t>
      </w:r>
    </w:p>
    <w:p w14:paraId="0A354F3B" w14:textId="4735284B" w:rsidR="007F7711" w:rsidRPr="006933D2" w:rsidRDefault="007F7711" w:rsidP="001C5AF3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UGA Well-being Resources promote student success by cultivating a culture that supports a more active, healthy, and engaged student community.</w:t>
      </w:r>
    </w:p>
    <w:p w14:paraId="5B64B873" w14:textId="77777777" w:rsidR="00CD0D42" w:rsidRPr="006933D2" w:rsidRDefault="00CD0D42" w:rsidP="001C5AF3">
      <w:pPr>
        <w:pStyle w:val="Body"/>
        <w:rPr>
          <w:rFonts w:ascii="Merriweather" w:hAnsi="Merriweather"/>
          <w:sz w:val="22"/>
          <w:szCs w:val="22"/>
        </w:rPr>
      </w:pPr>
    </w:p>
    <w:p w14:paraId="3A2D3D03" w14:textId="736A9861" w:rsidR="007F7711" w:rsidRPr="006933D2" w:rsidRDefault="007F7711" w:rsidP="001C5AF3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 xml:space="preserve">Anyone needing assistance is encouraged to contact Student Care &amp; Outreach (SCO) in the Division of Student Affairs at 706-542-8479 or visit sco.uga.edu. Student Care &amp; Outreach helps students navigate difficult circumstances by connecting them with the most appropriate resources or services. They also administer the </w:t>
      </w:r>
      <w:proofErr w:type="spellStart"/>
      <w:r w:rsidRPr="006933D2">
        <w:rPr>
          <w:rFonts w:ascii="Merriweather" w:hAnsi="Merriweather"/>
          <w:sz w:val="22"/>
          <w:szCs w:val="22"/>
        </w:rPr>
        <w:t>Embark@UGA</w:t>
      </w:r>
      <w:proofErr w:type="spellEnd"/>
      <w:r w:rsidRPr="006933D2">
        <w:rPr>
          <w:rFonts w:ascii="Merriweather" w:hAnsi="Merriweather"/>
          <w:sz w:val="22"/>
          <w:szCs w:val="22"/>
        </w:rPr>
        <w:t xml:space="preserve"> program which supports students experiencing, or who have experienced, homelessness, foster care, or housing insecurity.</w:t>
      </w:r>
    </w:p>
    <w:p w14:paraId="0592FFC3" w14:textId="77777777" w:rsidR="00CD0D42" w:rsidRPr="006933D2" w:rsidRDefault="00CD0D42" w:rsidP="001C5AF3">
      <w:pPr>
        <w:pStyle w:val="Body"/>
        <w:rPr>
          <w:rFonts w:ascii="Merriweather" w:hAnsi="Merriweather"/>
          <w:sz w:val="22"/>
          <w:szCs w:val="22"/>
        </w:rPr>
      </w:pPr>
    </w:p>
    <w:p w14:paraId="748A66DE" w14:textId="5D579F9C" w:rsidR="007F7711" w:rsidRPr="006933D2" w:rsidRDefault="007F7711" w:rsidP="001C5AF3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UGA provides both clinical and non-clinical options to support student well-being and mental health, any time, any place. Whether on campus, or studying from home or abroad, UGA Well-being Resources are here to help.</w:t>
      </w:r>
    </w:p>
    <w:p w14:paraId="7C993720" w14:textId="52111896" w:rsidR="007F7711" w:rsidRPr="006933D2" w:rsidRDefault="007F7711" w:rsidP="00CD0D42">
      <w:pPr>
        <w:pStyle w:val="Body"/>
        <w:numPr>
          <w:ilvl w:val="0"/>
          <w:numId w:val="16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Well-being Resources: well-being.uga.edu</w:t>
      </w:r>
    </w:p>
    <w:p w14:paraId="1CE4B6CC" w14:textId="74E91C5D" w:rsidR="007F7711" w:rsidRPr="006933D2" w:rsidRDefault="007F7711" w:rsidP="00CD0D42">
      <w:pPr>
        <w:pStyle w:val="Body"/>
        <w:numPr>
          <w:ilvl w:val="0"/>
          <w:numId w:val="16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Student Care and Outreach: sco.uga.edu</w:t>
      </w:r>
    </w:p>
    <w:p w14:paraId="0D456071" w14:textId="2DF20EE0" w:rsidR="007F7711" w:rsidRPr="006933D2" w:rsidRDefault="007F7711" w:rsidP="00CD0D42">
      <w:pPr>
        <w:pStyle w:val="Body"/>
        <w:numPr>
          <w:ilvl w:val="0"/>
          <w:numId w:val="16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University Health Center: healthcenter.uga.edu</w:t>
      </w:r>
    </w:p>
    <w:p w14:paraId="39918899" w14:textId="3A318137" w:rsidR="007F7711" w:rsidRPr="006933D2" w:rsidRDefault="007F7711" w:rsidP="00CD0D42">
      <w:pPr>
        <w:pStyle w:val="Body"/>
        <w:numPr>
          <w:ilvl w:val="0"/>
          <w:numId w:val="16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lastRenderedPageBreak/>
        <w:t>Counseling and Psychiatric Services: caps.uga.edu or CAPS 24/7 crisis support at 706-542-2273</w:t>
      </w:r>
    </w:p>
    <w:p w14:paraId="1F321C3E" w14:textId="1836ECA8" w:rsidR="007F7711" w:rsidRPr="006933D2" w:rsidRDefault="007F7711" w:rsidP="00CD0D42">
      <w:pPr>
        <w:pStyle w:val="Body"/>
        <w:numPr>
          <w:ilvl w:val="0"/>
          <w:numId w:val="16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Health Promotion/ Fontaine Center: healthpromotion.uga.edu</w:t>
      </w:r>
    </w:p>
    <w:p w14:paraId="60723503" w14:textId="0E219C10" w:rsidR="007F7711" w:rsidRPr="006933D2" w:rsidRDefault="007F7711" w:rsidP="00CD0D42">
      <w:pPr>
        <w:pStyle w:val="Body"/>
        <w:numPr>
          <w:ilvl w:val="0"/>
          <w:numId w:val="16"/>
        </w:numPr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>Accessibility &amp; Testing: https://accessibility.uga.edu/</w:t>
      </w:r>
    </w:p>
    <w:p w14:paraId="5CC13687" w14:textId="77777777" w:rsidR="00CD0D42" w:rsidRPr="006933D2" w:rsidRDefault="00CD0D42" w:rsidP="001C5AF3">
      <w:pPr>
        <w:pStyle w:val="Body"/>
        <w:rPr>
          <w:rFonts w:ascii="Merriweather" w:hAnsi="Merriweather"/>
          <w:sz w:val="22"/>
          <w:szCs w:val="22"/>
        </w:rPr>
      </w:pPr>
    </w:p>
    <w:p w14:paraId="62A987C1" w14:textId="7CFC6852" w:rsidR="007F7711" w:rsidRPr="006933D2" w:rsidRDefault="007F7711" w:rsidP="001C5AF3">
      <w:pPr>
        <w:pStyle w:val="Body"/>
        <w:rPr>
          <w:rFonts w:ascii="Merriweather" w:hAnsi="Merriweather"/>
          <w:sz w:val="22"/>
          <w:szCs w:val="22"/>
        </w:rPr>
      </w:pPr>
      <w:r w:rsidRPr="006933D2">
        <w:rPr>
          <w:rFonts w:ascii="Merriweather" w:hAnsi="Merriweather"/>
          <w:sz w:val="22"/>
          <w:szCs w:val="22"/>
        </w:rPr>
        <w:t xml:space="preserve">Additional information, including free digital well-being resources, can be accessed through the UGA app or by visiting </w:t>
      </w:r>
      <w:hyperlink r:id="rId12" w:history="1">
        <w:r w:rsidR="00CD0D42" w:rsidRPr="006933D2">
          <w:rPr>
            <w:rStyle w:val="Hyperlink"/>
            <w:rFonts w:ascii="Merriweather" w:hAnsi="Merriweather"/>
            <w:sz w:val="22"/>
            <w:szCs w:val="22"/>
          </w:rPr>
          <w:t>https://well-being.uga.edu</w:t>
        </w:r>
      </w:hyperlink>
      <w:r w:rsidRPr="006933D2">
        <w:rPr>
          <w:rFonts w:ascii="Merriweather" w:hAnsi="Merriweather"/>
          <w:sz w:val="22"/>
          <w:szCs w:val="22"/>
        </w:rPr>
        <w:t>.</w:t>
      </w:r>
    </w:p>
    <w:p w14:paraId="3BC907BB" w14:textId="77777777" w:rsidR="00CD0D42" w:rsidRPr="006933D2" w:rsidRDefault="00CD0D42" w:rsidP="001C5AF3">
      <w:pPr>
        <w:pStyle w:val="Body"/>
        <w:rPr>
          <w:rFonts w:ascii="Merriweather" w:hAnsi="Merriweather"/>
          <w:sz w:val="22"/>
          <w:szCs w:val="22"/>
        </w:rPr>
      </w:pPr>
    </w:p>
    <w:p w14:paraId="3FBEDC62" w14:textId="4B58C10F" w:rsidR="00CD0D42" w:rsidRPr="006933D2" w:rsidRDefault="00CD0D42" w:rsidP="00CD0D42">
      <w:pPr>
        <w:pStyle w:val="Heading1"/>
        <w:rPr>
          <w:sz w:val="22"/>
          <w:szCs w:val="36"/>
          <w:lang w:eastAsia="ko-KR"/>
        </w:rPr>
      </w:pPr>
      <w:r w:rsidRPr="006933D2">
        <w:rPr>
          <w:sz w:val="22"/>
          <w:szCs w:val="36"/>
          <w:lang w:eastAsia="ko-KR"/>
        </w:rPr>
        <w:t>Use of AI for Coursework:</w:t>
      </w:r>
    </w:p>
    <w:p w14:paraId="5BE98161" w14:textId="74D709C3" w:rsidR="00CD0D42" w:rsidRPr="006933D2" w:rsidRDefault="00CD0D42" w:rsidP="001C5AF3">
      <w:pPr>
        <w:pStyle w:val="Body"/>
        <w:rPr>
          <w:rFonts w:ascii="Merriweather" w:hAnsi="Merriweather"/>
          <w:sz w:val="22"/>
          <w:szCs w:val="22"/>
          <w:lang w:eastAsia="ko-KR"/>
        </w:rPr>
      </w:pPr>
      <w:r w:rsidRPr="006933D2">
        <w:rPr>
          <w:rFonts w:ascii="Merriweather" w:hAnsi="Merriweather"/>
          <w:sz w:val="22"/>
          <w:szCs w:val="22"/>
          <w:lang w:eastAsia="ko-KR"/>
        </w:rPr>
        <w:t>Unless explicitly stated, artificial intelligence-based technologies, such as ChatGPT, can be used to generate responses for assignments, lab deliverables, and final presentation for this course.</w:t>
      </w:r>
    </w:p>
    <w:sectPr w:rsidR="00CD0D42" w:rsidRPr="006933D2" w:rsidSect="00C43019"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E7AC" w14:textId="77777777" w:rsidR="00B03B52" w:rsidRDefault="00B03B52" w:rsidP="005A4633">
      <w:pPr>
        <w:spacing w:after="0" w:line="240" w:lineRule="auto"/>
      </w:pPr>
      <w:r>
        <w:separator/>
      </w:r>
    </w:p>
  </w:endnote>
  <w:endnote w:type="continuationSeparator" w:id="0">
    <w:p w14:paraId="39FF4BBF" w14:textId="77777777" w:rsidR="00B03B52" w:rsidRDefault="00B03B52" w:rsidP="005A4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rriweather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8A1B" w14:textId="77777777" w:rsidR="005A4633" w:rsidRDefault="005A4633" w:rsidP="005A4633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C592" w14:textId="77777777" w:rsidR="005A4633" w:rsidRDefault="005A4633" w:rsidP="005A4633">
    <w:pPr>
      <w:pStyle w:val="Footer"/>
      <w:jc w:val="right"/>
    </w:pP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260E8" w14:textId="77777777" w:rsidR="00B03B52" w:rsidRDefault="00B03B52" w:rsidP="005A4633">
      <w:pPr>
        <w:spacing w:after="0" w:line="240" w:lineRule="auto"/>
      </w:pPr>
      <w:r>
        <w:separator/>
      </w:r>
    </w:p>
  </w:footnote>
  <w:footnote w:type="continuationSeparator" w:id="0">
    <w:p w14:paraId="45C5B34B" w14:textId="77777777" w:rsidR="00B03B52" w:rsidRDefault="00B03B52" w:rsidP="005A4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8C4EE" w14:textId="77777777" w:rsidR="005A4633" w:rsidRDefault="00846E9B" w:rsidP="005A4633">
    <w:pPr>
      <w:pStyle w:val="Header"/>
      <w:jc w:val="right"/>
      <w:rPr>
        <w:rFonts w:ascii="Arial" w:hAnsi="Arial" w:cs="Arial"/>
        <w:b/>
        <w:sz w:val="28"/>
        <w:szCs w:val="28"/>
      </w:rPr>
    </w:pPr>
    <w:r>
      <w:pict w14:anchorId="3A63F0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5pt;height:42pt">
          <v:imagedata r:id="rId1" o:title="Print-TERRY-2line-H-FC"/>
        </v:shape>
      </w:pict>
    </w:r>
  </w:p>
  <w:p w14:paraId="220780A1" w14:textId="77777777" w:rsidR="005A4633" w:rsidRDefault="005A4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D6"/>
    <w:multiLevelType w:val="hybridMultilevel"/>
    <w:tmpl w:val="6EDC753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70196"/>
    <w:multiLevelType w:val="hybridMultilevel"/>
    <w:tmpl w:val="08BA3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BB966F0"/>
    <w:multiLevelType w:val="hybridMultilevel"/>
    <w:tmpl w:val="87C64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C28CF"/>
    <w:multiLevelType w:val="hybridMultilevel"/>
    <w:tmpl w:val="8B34DF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C54FD2"/>
    <w:multiLevelType w:val="hybridMultilevel"/>
    <w:tmpl w:val="F3CEB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87FD8"/>
    <w:multiLevelType w:val="hybridMultilevel"/>
    <w:tmpl w:val="9E5818F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417F9"/>
    <w:multiLevelType w:val="hybridMultilevel"/>
    <w:tmpl w:val="B0FC324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62B01"/>
    <w:multiLevelType w:val="hybridMultilevel"/>
    <w:tmpl w:val="0CB02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A968CF"/>
    <w:multiLevelType w:val="hybridMultilevel"/>
    <w:tmpl w:val="1C18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DD772A"/>
    <w:multiLevelType w:val="hybridMultilevel"/>
    <w:tmpl w:val="CDE2D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E7430"/>
    <w:multiLevelType w:val="hybridMultilevel"/>
    <w:tmpl w:val="4C106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1540D"/>
    <w:multiLevelType w:val="hybridMultilevel"/>
    <w:tmpl w:val="7CD8E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B4A8C"/>
    <w:multiLevelType w:val="hybridMultilevel"/>
    <w:tmpl w:val="5502C6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4263F"/>
    <w:multiLevelType w:val="hybridMultilevel"/>
    <w:tmpl w:val="F2CAEDF8"/>
    <w:lvl w:ilvl="0" w:tplc="FE301F5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83E3F"/>
    <w:multiLevelType w:val="hybridMultilevel"/>
    <w:tmpl w:val="8078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83632"/>
    <w:multiLevelType w:val="hybridMultilevel"/>
    <w:tmpl w:val="96F4B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1294C"/>
    <w:multiLevelType w:val="hybridMultilevel"/>
    <w:tmpl w:val="2E5CF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84D0E"/>
    <w:multiLevelType w:val="hybridMultilevel"/>
    <w:tmpl w:val="3EEC5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3C0575"/>
    <w:multiLevelType w:val="hybridMultilevel"/>
    <w:tmpl w:val="8034CF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92948"/>
    <w:multiLevelType w:val="hybridMultilevel"/>
    <w:tmpl w:val="3B42C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56819">
    <w:abstractNumId w:val="6"/>
  </w:num>
  <w:num w:numId="2" w16cid:durableId="2132699082">
    <w:abstractNumId w:val="1"/>
  </w:num>
  <w:num w:numId="3" w16cid:durableId="1996688817">
    <w:abstractNumId w:val="2"/>
  </w:num>
  <w:num w:numId="4" w16cid:durableId="1724908059">
    <w:abstractNumId w:val="5"/>
  </w:num>
  <w:num w:numId="5" w16cid:durableId="1715737940">
    <w:abstractNumId w:val="0"/>
  </w:num>
  <w:num w:numId="6" w16cid:durableId="1645819462">
    <w:abstractNumId w:val="3"/>
  </w:num>
  <w:num w:numId="7" w16cid:durableId="13674906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4488740">
    <w:abstractNumId w:val="12"/>
  </w:num>
  <w:num w:numId="9" w16cid:durableId="1291518799">
    <w:abstractNumId w:val="18"/>
  </w:num>
  <w:num w:numId="10" w16cid:durableId="701326559">
    <w:abstractNumId w:val="13"/>
  </w:num>
  <w:num w:numId="11" w16cid:durableId="390733590">
    <w:abstractNumId w:val="7"/>
  </w:num>
  <w:num w:numId="12" w16cid:durableId="1056465410">
    <w:abstractNumId w:val="17"/>
  </w:num>
  <w:num w:numId="13" w16cid:durableId="787430640">
    <w:abstractNumId w:val="19"/>
  </w:num>
  <w:num w:numId="14" w16cid:durableId="327711790">
    <w:abstractNumId w:val="15"/>
  </w:num>
  <w:num w:numId="15" w16cid:durableId="838543729">
    <w:abstractNumId w:val="14"/>
  </w:num>
  <w:num w:numId="16" w16cid:durableId="754211299">
    <w:abstractNumId w:val="8"/>
  </w:num>
  <w:num w:numId="17" w16cid:durableId="535121259">
    <w:abstractNumId w:val="16"/>
  </w:num>
  <w:num w:numId="18" w16cid:durableId="1703821354">
    <w:abstractNumId w:val="10"/>
  </w:num>
  <w:num w:numId="19" w16cid:durableId="1899897469">
    <w:abstractNumId w:val="9"/>
  </w:num>
  <w:num w:numId="20" w16cid:durableId="769081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c0NzWzNDc0NbMwMbdQ0lEKTi0uzszPAykwNKoFAKPVMcMtAAAA"/>
  </w:docVars>
  <w:rsids>
    <w:rsidRoot w:val="00C61599"/>
    <w:rsid w:val="00005DB4"/>
    <w:rsid w:val="00022A65"/>
    <w:rsid w:val="0002654B"/>
    <w:rsid w:val="000C2319"/>
    <w:rsid w:val="000F3FF7"/>
    <w:rsid w:val="00100884"/>
    <w:rsid w:val="00114B5B"/>
    <w:rsid w:val="00120BDD"/>
    <w:rsid w:val="00147E39"/>
    <w:rsid w:val="00161205"/>
    <w:rsid w:val="00161A64"/>
    <w:rsid w:val="00164743"/>
    <w:rsid w:val="00170162"/>
    <w:rsid w:val="00177CD3"/>
    <w:rsid w:val="001A47E9"/>
    <w:rsid w:val="001B7BB3"/>
    <w:rsid w:val="001C5AF3"/>
    <w:rsid w:val="001E003B"/>
    <w:rsid w:val="001F0893"/>
    <w:rsid w:val="00203269"/>
    <w:rsid w:val="00205354"/>
    <w:rsid w:val="0021142A"/>
    <w:rsid w:val="002118AB"/>
    <w:rsid w:val="00221091"/>
    <w:rsid w:val="002230B6"/>
    <w:rsid w:val="002348E8"/>
    <w:rsid w:val="00236FD0"/>
    <w:rsid w:val="002452FC"/>
    <w:rsid w:val="00246A88"/>
    <w:rsid w:val="00254CAE"/>
    <w:rsid w:val="0025554B"/>
    <w:rsid w:val="002673E7"/>
    <w:rsid w:val="0028652E"/>
    <w:rsid w:val="00290962"/>
    <w:rsid w:val="002936CB"/>
    <w:rsid w:val="00297902"/>
    <w:rsid w:val="002A7DB7"/>
    <w:rsid w:val="002B4F40"/>
    <w:rsid w:val="002B5844"/>
    <w:rsid w:val="002B7E41"/>
    <w:rsid w:val="002B7F28"/>
    <w:rsid w:val="002E055E"/>
    <w:rsid w:val="0030289A"/>
    <w:rsid w:val="00304366"/>
    <w:rsid w:val="00315387"/>
    <w:rsid w:val="00320747"/>
    <w:rsid w:val="00331BF3"/>
    <w:rsid w:val="003345F5"/>
    <w:rsid w:val="003528A6"/>
    <w:rsid w:val="00363779"/>
    <w:rsid w:val="00387E96"/>
    <w:rsid w:val="003A0650"/>
    <w:rsid w:val="003A7C3F"/>
    <w:rsid w:val="003B572E"/>
    <w:rsid w:val="003C2A62"/>
    <w:rsid w:val="003E4EB6"/>
    <w:rsid w:val="003F2118"/>
    <w:rsid w:val="003F79E3"/>
    <w:rsid w:val="00400BDC"/>
    <w:rsid w:val="00401149"/>
    <w:rsid w:val="00410F76"/>
    <w:rsid w:val="0041159C"/>
    <w:rsid w:val="00411F88"/>
    <w:rsid w:val="0042050A"/>
    <w:rsid w:val="00420DC9"/>
    <w:rsid w:val="00423C37"/>
    <w:rsid w:val="00426722"/>
    <w:rsid w:val="004600B4"/>
    <w:rsid w:val="00474B9C"/>
    <w:rsid w:val="004D47ED"/>
    <w:rsid w:val="004D48B6"/>
    <w:rsid w:val="004E7884"/>
    <w:rsid w:val="004F7D7C"/>
    <w:rsid w:val="00525313"/>
    <w:rsid w:val="00533AB1"/>
    <w:rsid w:val="00546A44"/>
    <w:rsid w:val="00564FF0"/>
    <w:rsid w:val="005714A6"/>
    <w:rsid w:val="005715C1"/>
    <w:rsid w:val="005742F3"/>
    <w:rsid w:val="00574FDE"/>
    <w:rsid w:val="005806C0"/>
    <w:rsid w:val="0058198A"/>
    <w:rsid w:val="00581F86"/>
    <w:rsid w:val="0058490C"/>
    <w:rsid w:val="0059198E"/>
    <w:rsid w:val="00591B08"/>
    <w:rsid w:val="005A4633"/>
    <w:rsid w:val="005C5830"/>
    <w:rsid w:val="005D17B4"/>
    <w:rsid w:val="005D67D0"/>
    <w:rsid w:val="00603C56"/>
    <w:rsid w:val="00606563"/>
    <w:rsid w:val="006073F0"/>
    <w:rsid w:val="00623BB8"/>
    <w:rsid w:val="00631FEB"/>
    <w:rsid w:val="006647CA"/>
    <w:rsid w:val="00665D51"/>
    <w:rsid w:val="0067665F"/>
    <w:rsid w:val="006865DD"/>
    <w:rsid w:val="006933D2"/>
    <w:rsid w:val="006A336E"/>
    <w:rsid w:val="006B48BA"/>
    <w:rsid w:val="006E76A5"/>
    <w:rsid w:val="006F6818"/>
    <w:rsid w:val="007072D8"/>
    <w:rsid w:val="007132B0"/>
    <w:rsid w:val="00715D6D"/>
    <w:rsid w:val="00717D40"/>
    <w:rsid w:val="00727404"/>
    <w:rsid w:val="00730D0B"/>
    <w:rsid w:val="00737BA0"/>
    <w:rsid w:val="00741B5D"/>
    <w:rsid w:val="00744673"/>
    <w:rsid w:val="007455CD"/>
    <w:rsid w:val="00746C99"/>
    <w:rsid w:val="00785512"/>
    <w:rsid w:val="00787F0E"/>
    <w:rsid w:val="00792209"/>
    <w:rsid w:val="007A336C"/>
    <w:rsid w:val="007B1181"/>
    <w:rsid w:val="007C2FE2"/>
    <w:rsid w:val="007E6A48"/>
    <w:rsid w:val="007E7644"/>
    <w:rsid w:val="007F7711"/>
    <w:rsid w:val="007F7E01"/>
    <w:rsid w:val="00810D71"/>
    <w:rsid w:val="0082394D"/>
    <w:rsid w:val="008437E1"/>
    <w:rsid w:val="00846E9B"/>
    <w:rsid w:val="00896187"/>
    <w:rsid w:val="008D3EB4"/>
    <w:rsid w:val="008F5015"/>
    <w:rsid w:val="00902A1F"/>
    <w:rsid w:val="00905E6A"/>
    <w:rsid w:val="00917AC0"/>
    <w:rsid w:val="00917D2A"/>
    <w:rsid w:val="00925035"/>
    <w:rsid w:val="00932D0C"/>
    <w:rsid w:val="00941BCE"/>
    <w:rsid w:val="00952AED"/>
    <w:rsid w:val="0095587B"/>
    <w:rsid w:val="009566FE"/>
    <w:rsid w:val="0097099A"/>
    <w:rsid w:val="00975631"/>
    <w:rsid w:val="00993D72"/>
    <w:rsid w:val="009A66DB"/>
    <w:rsid w:val="009B277B"/>
    <w:rsid w:val="009D2003"/>
    <w:rsid w:val="009D6A75"/>
    <w:rsid w:val="009D7882"/>
    <w:rsid w:val="009F0D06"/>
    <w:rsid w:val="009F16A9"/>
    <w:rsid w:val="00A01661"/>
    <w:rsid w:val="00A15E31"/>
    <w:rsid w:val="00A26CC7"/>
    <w:rsid w:val="00A42E25"/>
    <w:rsid w:val="00A43E0A"/>
    <w:rsid w:val="00A5181F"/>
    <w:rsid w:val="00A55D85"/>
    <w:rsid w:val="00A62E4D"/>
    <w:rsid w:val="00A9124E"/>
    <w:rsid w:val="00A92E41"/>
    <w:rsid w:val="00A9419C"/>
    <w:rsid w:val="00A965CC"/>
    <w:rsid w:val="00AA63C4"/>
    <w:rsid w:val="00AD0DB8"/>
    <w:rsid w:val="00AE02CD"/>
    <w:rsid w:val="00AE62D6"/>
    <w:rsid w:val="00AE748E"/>
    <w:rsid w:val="00AF650E"/>
    <w:rsid w:val="00B033E2"/>
    <w:rsid w:val="00B03B52"/>
    <w:rsid w:val="00B300AE"/>
    <w:rsid w:val="00B4620C"/>
    <w:rsid w:val="00B6000D"/>
    <w:rsid w:val="00B60DF9"/>
    <w:rsid w:val="00B677C9"/>
    <w:rsid w:val="00B739A6"/>
    <w:rsid w:val="00B8600B"/>
    <w:rsid w:val="00B90016"/>
    <w:rsid w:val="00B92C76"/>
    <w:rsid w:val="00B96E8B"/>
    <w:rsid w:val="00BA4B5B"/>
    <w:rsid w:val="00BD5D07"/>
    <w:rsid w:val="00BE07FA"/>
    <w:rsid w:val="00BE4AF5"/>
    <w:rsid w:val="00C01CFA"/>
    <w:rsid w:val="00C0379E"/>
    <w:rsid w:val="00C06343"/>
    <w:rsid w:val="00C31D85"/>
    <w:rsid w:val="00C43019"/>
    <w:rsid w:val="00C51D72"/>
    <w:rsid w:val="00C54C7C"/>
    <w:rsid w:val="00C60CA1"/>
    <w:rsid w:val="00C61599"/>
    <w:rsid w:val="00C6313A"/>
    <w:rsid w:val="00C84351"/>
    <w:rsid w:val="00CA43E8"/>
    <w:rsid w:val="00CD0D42"/>
    <w:rsid w:val="00CE2315"/>
    <w:rsid w:val="00CE58CC"/>
    <w:rsid w:val="00CF29CA"/>
    <w:rsid w:val="00CF5FEE"/>
    <w:rsid w:val="00D01B86"/>
    <w:rsid w:val="00D02390"/>
    <w:rsid w:val="00D23B08"/>
    <w:rsid w:val="00D2712E"/>
    <w:rsid w:val="00D6082F"/>
    <w:rsid w:val="00D71121"/>
    <w:rsid w:val="00D746FF"/>
    <w:rsid w:val="00D81F4A"/>
    <w:rsid w:val="00D85F52"/>
    <w:rsid w:val="00D8651E"/>
    <w:rsid w:val="00D914AF"/>
    <w:rsid w:val="00D951ED"/>
    <w:rsid w:val="00DA6513"/>
    <w:rsid w:val="00DC3C68"/>
    <w:rsid w:val="00DD368D"/>
    <w:rsid w:val="00DD63D0"/>
    <w:rsid w:val="00DD7AD3"/>
    <w:rsid w:val="00DE2624"/>
    <w:rsid w:val="00DE2653"/>
    <w:rsid w:val="00DF5AE4"/>
    <w:rsid w:val="00E004B3"/>
    <w:rsid w:val="00E014DC"/>
    <w:rsid w:val="00E11E1C"/>
    <w:rsid w:val="00E20F03"/>
    <w:rsid w:val="00E46223"/>
    <w:rsid w:val="00E471E1"/>
    <w:rsid w:val="00E80481"/>
    <w:rsid w:val="00E84B29"/>
    <w:rsid w:val="00E924C2"/>
    <w:rsid w:val="00EA3A68"/>
    <w:rsid w:val="00ED0274"/>
    <w:rsid w:val="00ED4C40"/>
    <w:rsid w:val="00EE2384"/>
    <w:rsid w:val="00EE7337"/>
    <w:rsid w:val="00EF4F7C"/>
    <w:rsid w:val="00F03791"/>
    <w:rsid w:val="00F06EDE"/>
    <w:rsid w:val="00F24356"/>
    <w:rsid w:val="00F57BDF"/>
    <w:rsid w:val="00F773EE"/>
    <w:rsid w:val="00F84898"/>
    <w:rsid w:val="00F950B8"/>
    <w:rsid w:val="00FA56C2"/>
    <w:rsid w:val="00FB2891"/>
    <w:rsid w:val="00FC7FF9"/>
    <w:rsid w:val="00FE1B4E"/>
    <w:rsid w:val="00FE3321"/>
    <w:rsid w:val="00FF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32CDC"/>
  <w15:chartTrackingRefBased/>
  <w15:docId w15:val="{814988F8-08AF-4644-B460-CD299865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algun Gothic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4D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Body"/>
    <w:next w:val="Body"/>
    <w:link w:val="Heading1Char"/>
    <w:uiPriority w:val="9"/>
    <w:qFormat/>
    <w:rsid w:val="00B677C9"/>
    <w:pPr>
      <w:keepNext/>
      <w:spacing w:before="240" w:after="60"/>
      <w:outlineLvl w:val="0"/>
    </w:pPr>
    <w:rPr>
      <w:rFonts w:ascii="Merriweather" w:eastAsia="Times New Roman" w:hAnsi="Merriweather" w:cs="Times New Roman"/>
      <w:b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159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615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599"/>
  </w:style>
  <w:style w:type="paragraph" w:styleId="Footer">
    <w:name w:val="footer"/>
    <w:basedOn w:val="Normal"/>
    <w:link w:val="FooterChar"/>
    <w:uiPriority w:val="99"/>
    <w:unhideWhenUsed/>
    <w:rsid w:val="00C61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599"/>
  </w:style>
  <w:style w:type="paragraph" w:customStyle="1" w:styleId="ColorfulList-Accent11">
    <w:name w:val="Colorful List - Accent 11"/>
    <w:basedOn w:val="Normal"/>
    <w:uiPriority w:val="34"/>
    <w:qFormat/>
    <w:rsid w:val="005C38EA"/>
    <w:pPr>
      <w:ind w:left="720"/>
      <w:contextualSpacing/>
    </w:pPr>
  </w:style>
  <w:style w:type="character" w:styleId="Hyperlink">
    <w:name w:val="Hyperlink"/>
    <w:uiPriority w:val="99"/>
    <w:unhideWhenUsed/>
    <w:rsid w:val="00A637F8"/>
    <w:rPr>
      <w:color w:val="0000FF"/>
      <w:u w:val="single"/>
    </w:rPr>
  </w:style>
  <w:style w:type="table" w:styleId="TableGrid">
    <w:name w:val="Table Grid"/>
    <w:basedOn w:val="TableNormal"/>
    <w:uiPriority w:val="59"/>
    <w:rsid w:val="004F75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llowedHyperlink">
    <w:name w:val="FollowedHyperlink"/>
    <w:uiPriority w:val="99"/>
    <w:semiHidden/>
    <w:unhideWhenUsed/>
    <w:rsid w:val="00486829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196C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Normal"/>
    <w:link w:val="BodyChar"/>
    <w:qFormat/>
    <w:rsid w:val="00DA6513"/>
    <w:pPr>
      <w:spacing w:after="0"/>
    </w:pPr>
    <w:rPr>
      <w:rFonts w:ascii="MerriweatherLight" w:hAnsi="MerriweatherLight" w:cs="MerriweatherLight"/>
      <w:sz w:val="20"/>
      <w:szCs w:val="20"/>
    </w:rPr>
  </w:style>
  <w:style w:type="character" w:customStyle="1" w:styleId="Heading1Char">
    <w:name w:val="Heading 1 Char"/>
    <w:link w:val="Heading1"/>
    <w:uiPriority w:val="9"/>
    <w:rsid w:val="00B677C9"/>
    <w:rPr>
      <w:rFonts w:ascii="Merriweather" w:eastAsia="Times New Roman" w:hAnsi="Merriweather" w:cs="Times New Roman"/>
      <w:b/>
      <w:bCs/>
      <w:kern w:val="32"/>
      <w:szCs w:val="32"/>
    </w:rPr>
  </w:style>
  <w:style w:type="character" w:customStyle="1" w:styleId="BodyChar">
    <w:name w:val="Body Char"/>
    <w:link w:val="Body"/>
    <w:rsid w:val="00DA6513"/>
    <w:rPr>
      <w:rFonts w:ascii="MerriweatherLight" w:hAnsi="MerriweatherLight" w:cs="MerriweatherLight"/>
    </w:rPr>
  </w:style>
  <w:style w:type="character" w:styleId="Strong">
    <w:name w:val="Strong"/>
    <w:uiPriority w:val="22"/>
    <w:qFormat/>
    <w:rsid w:val="00DA6513"/>
    <w:rPr>
      <w:rFonts w:ascii="Merriweather" w:hAnsi="Merriweather" w:cs="MerriweatherLight"/>
      <w:b w:val="0"/>
      <w:bCs/>
      <w:sz w:val="20"/>
    </w:rPr>
  </w:style>
  <w:style w:type="character" w:styleId="UnresolvedMention">
    <w:name w:val="Unresolved Mention"/>
    <w:uiPriority w:val="99"/>
    <w:semiHidden/>
    <w:unhideWhenUsed/>
    <w:rsid w:val="00164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6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ell-being.uga.ed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utlook.office.com/book/DataStorytellingandVisualizationVirtualOfficeHours@groups.uga.edu/s/gALnY_So_kiMFuWgj1WWOA2?ismsaljsauthenabled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jiwonpark@uga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EMILY%20TRANSFER\UGA\eLC%20Misc%20Files\oit_syllabu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C6CE317957FD4DA3238D34E79402B8" ma:contentTypeVersion="15" ma:contentTypeDescription="Create a new document." ma:contentTypeScope="" ma:versionID="1213714343ca9af7e8d4d2def4b8ce74">
  <xsd:schema xmlns:xsd="http://www.w3.org/2001/XMLSchema" xmlns:xs="http://www.w3.org/2001/XMLSchema" xmlns:p="http://schemas.microsoft.com/office/2006/metadata/properties" xmlns:ns1="http://schemas.microsoft.com/sharepoint/v3" xmlns:ns3="6f40d79a-563a-41a4-a883-15a24e9dc174" xmlns:ns4="68c1519c-c39e-4809-b20c-789cf222ebba" targetNamespace="http://schemas.microsoft.com/office/2006/metadata/properties" ma:root="true" ma:fieldsID="68b8fbe57e86bc785df9413eafb3a8e1" ns1:_="" ns3:_="" ns4:_="">
    <xsd:import namespace="http://schemas.microsoft.com/sharepoint/v3"/>
    <xsd:import namespace="6f40d79a-563a-41a4-a883-15a24e9dc174"/>
    <xsd:import namespace="68c1519c-c39e-4809-b20c-789cf222ebb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3:SharedWithDetails" minOccurs="0"/>
                <xsd:element ref="ns3:SharingHintHash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0d79a-563a-41a4-a883-15a24e9dc17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1519c-c39e-4809-b20c-789cf222e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4B1798-5F28-4E1C-8D58-45113D9097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E83211-A887-4678-82BC-E8C95795AA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5A83990-D109-40FA-A6C2-1923398D0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f40d79a-563a-41a4-a883-15a24e9dc174"/>
    <ds:schemaRef ds:uri="68c1519c-c39e-4809-b20c-789cf222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oit_syllabus</Template>
  <TotalTime>0</TotalTime>
  <Pages>5</Pages>
  <Words>865</Words>
  <Characters>5243</Characters>
  <Application>Microsoft Office Word</Application>
  <DocSecurity>0</DocSecurity>
  <Lines>201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Georgia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emilywt</dc:creator>
  <cp:keywords/>
  <dc:description/>
  <cp:lastModifiedBy>Jake Mosley</cp:lastModifiedBy>
  <cp:revision>2</cp:revision>
  <cp:lastPrinted>2021-01-13T14:25:00Z</cp:lastPrinted>
  <dcterms:created xsi:type="dcterms:W3CDTF">2025-08-27T17:57:00Z</dcterms:created>
  <dcterms:modified xsi:type="dcterms:W3CDTF">2025-08-27T17:57:00Z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0x01010034C6CE317957FD4DA3238D34E79402B8</vt:lpwstr>
  </property>
  <property fmtid="{D5CDD505-2E9C-101B-9397-08002B2CF9AE}" pid="3" name="GrammarlyDocumentId">
    <vt:lpwstr>f610844a-c936-4fef-a1c5-0e1f3d1e754b</vt:lpwstr>
  </property>
</Properties>
</file>